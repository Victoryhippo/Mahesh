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75108896"/>
    <w:bookmarkStart w:id="1" w:name="_Toc475109076"/>
    <w:bookmarkStart w:id="2" w:name="_Toc475109355"/>
    <w:bookmarkStart w:id="3" w:name="_Toc478995468"/>
    <w:bookmarkStart w:id="4" w:name="_Toc479359197"/>
    <w:bookmarkStart w:id="5" w:name="_GoBack"/>
    <w:bookmarkEnd w:id="5"/>
    <w:p w14:paraId="59366498" w14:textId="3DE87CA1" w:rsidR="009C1920" w:rsidRPr="00E923DD" w:rsidRDefault="0083768B" w:rsidP="006820BD">
      <w:pPr>
        <w:pStyle w:val="Heading1"/>
        <w:rPr>
          <w:lang w:val="en-GB"/>
        </w:rPr>
        <w:sectPr w:rsidR="009C1920" w:rsidRPr="00E923DD" w:rsidSect="00BF262E">
          <w:footerReference w:type="even" r:id="rId12"/>
          <w:footerReference w:type="default" r:id="rId13"/>
          <w:headerReference w:type="first" r:id="rId14"/>
          <w:footerReference w:type="first" r:id="rId15"/>
          <w:pgSz w:w="12240" w:h="15840"/>
          <w:pgMar w:top="1440" w:right="1800" w:bottom="1440" w:left="1800" w:header="720" w:footer="720" w:gutter="0"/>
          <w:pgBorders w:offsetFrom="page">
            <w:top w:val="single" w:sz="4" w:space="24" w:color="4B4B4B"/>
            <w:left w:val="single" w:sz="4" w:space="24" w:color="4B4B4B"/>
            <w:bottom w:val="single" w:sz="4" w:space="24" w:color="4B4B4B"/>
            <w:right w:val="single" w:sz="4" w:space="24" w:color="4B4B4B"/>
          </w:pgBorders>
          <w:cols w:space="720"/>
          <w:titlePg/>
          <w:docGrid w:linePitch="360"/>
        </w:sectPr>
      </w:pPr>
      <w:r>
        <w:rPr>
          <w:noProof/>
          <w:lang w:val="en-IN" w:eastAsia="en-IN"/>
        </w:rPr>
        <mc:AlternateContent>
          <mc:Choice Requires="wps">
            <w:drawing>
              <wp:anchor distT="0" distB="0" distL="114300" distR="114300" simplePos="0" relativeHeight="251661312" behindDoc="0" locked="0" layoutInCell="1" allowOverlap="1" wp14:anchorId="1339C802" wp14:editId="39C9FAA2">
                <wp:simplePos x="0" y="0"/>
                <wp:positionH relativeFrom="column">
                  <wp:posOffset>3505200</wp:posOffset>
                </wp:positionH>
                <wp:positionV relativeFrom="paragraph">
                  <wp:posOffset>5591175</wp:posOffset>
                </wp:positionV>
                <wp:extent cx="2714625" cy="1390650"/>
                <wp:effectExtent l="0" t="0" r="0" b="0"/>
                <wp:wrapNone/>
                <wp:docPr id="27" name="Text Box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FC9DF" w14:textId="77777777" w:rsidR="0083768B" w:rsidRPr="0083768B" w:rsidRDefault="0083768B" w:rsidP="0083768B">
                            <w:pPr>
                              <w:spacing w:line="360" w:lineRule="auto"/>
                              <w:rPr>
                                <w:rFonts w:ascii="Arial" w:hAnsi="Arial" w:cs="Arial"/>
                                <w:b/>
                                <w:color w:val="5F5F5F"/>
                              </w:rPr>
                            </w:pPr>
                            <w:r w:rsidRPr="0083768B">
                              <w:rPr>
                                <w:rFonts w:ascii="Arial" w:hAnsi="Arial" w:cs="Arial"/>
                                <w:b/>
                                <w:color w:val="5F5F5F"/>
                              </w:rPr>
                              <w:t>Issuer: Dinesh Mohan</w:t>
                            </w:r>
                          </w:p>
                          <w:p w14:paraId="446F88C9" w14:textId="05DF69B4" w:rsidR="0083768B" w:rsidRPr="0083768B" w:rsidRDefault="0083768B" w:rsidP="0083768B">
                            <w:pPr>
                              <w:spacing w:line="360" w:lineRule="auto"/>
                              <w:rPr>
                                <w:rFonts w:ascii="Arial" w:hAnsi="Arial" w:cs="Arial"/>
                                <w:b/>
                                <w:color w:val="5F5F5F"/>
                              </w:rPr>
                            </w:pPr>
                            <w:r w:rsidRPr="0083768B">
                              <w:rPr>
                                <w:rFonts w:ascii="Arial" w:hAnsi="Arial" w:cs="Arial"/>
                                <w:b/>
                                <w:color w:val="5F5F5F"/>
                              </w:rPr>
                              <w:t>Reviewer: Carolyn Ahrens</w:t>
                            </w:r>
                          </w:p>
                          <w:p w14:paraId="58004F18" w14:textId="3A13BD67" w:rsidR="0083768B" w:rsidRPr="0083768B" w:rsidRDefault="0083768B" w:rsidP="0083768B">
                            <w:pPr>
                              <w:spacing w:line="360" w:lineRule="auto"/>
                              <w:rPr>
                                <w:rFonts w:ascii="Arial" w:hAnsi="Arial" w:cs="Arial"/>
                                <w:b/>
                                <w:color w:val="5F5F5F"/>
                              </w:rPr>
                            </w:pPr>
                            <w:r w:rsidRPr="0083768B">
                              <w:rPr>
                                <w:rFonts w:ascii="Arial" w:hAnsi="Arial" w:cs="Arial"/>
                                <w:b/>
                                <w:color w:val="5F5F5F"/>
                              </w:rPr>
                              <w:t>Date: 2017-04-03</w:t>
                            </w:r>
                          </w:p>
                          <w:p w14:paraId="14AB021D" w14:textId="528CCA11" w:rsidR="0083768B" w:rsidRPr="0083768B" w:rsidRDefault="0083768B" w:rsidP="0083768B">
                            <w:pPr>
                              <w:spacing w:line="360" w:lineRule="auto"/>
                              <w:rPr>
                                <w:rFonts w:ascii="Arial" w:hAnsi="Arial" w:cs="Arial"/>
                                <w:b/>
                                <w:color w:val="5F5F5F"/>
                              </w:rPr>
                            </w:pPr>
                            <w:r w:rsidRPr="0083768B">
                              <w:rPr>
                                <w:rFonts w:ascii="Arial" w:hAnsi="Arial" w:cs="Arial"/>
                                <w:b/>
                                <w:color w:val="5F5F5F"/>
                              </w:rPr>
                              <w:t>Issue: V1.0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0" o:spid="_x0000_s1026" type="#_x0000_t202" style="position:absolute;left:0;text-align:left;margin-left:276pt;margin-top:440.25pt;width:213.75pt;height:1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" filled="f" stroked="f">
                <v:textbox>
                  <w:txbxContent>
                    <w:p w14:paraId="684FC9DF" w14:textId="77777777" w:rsidR="0083768B" w:rsidRPr="0083768B" w:rsidRDefault="0083768B" w:rsidP="0083768B">
                      <w:pPr>
                        <w:spacing w:line="360" w:lineRule="auto"/>
                        <w:rPr>
                          <w:rFonts w:ascii="Arial" w:hAnsi="Arial" w:cs="Arial"/>
                          <w:b/>
                          <w:color w:val="5F5F5F"/>
                        </w:rPr>
                      </w:pPr>
                      <w:r w:rsidRPr="0083768B">
                        <w:rPr>
                          <w:rFonts w:ascii="Arial" w:hAnsi="Arial" w:cs="Arial"/>
                          <w:b/>
                          <w:color w:val="5F5F5F"/>
                        </w:rPr>
                        <w:t>Issuer: Dinesh Mohan</w:t>
                      </w:r>
                    </w:p>
                    <w:p w14:paraId="446F88C9" w14:textId="05DF69B4" w:rsidR="0083768B" w:rsidRPr="0083768B" w:rsidRDefault="0083768B" w:rsidP="0083768B">
                      <w:pPr>
                        <w:spacing w:line="360" w:lineRule="auto"/>
                        <w:rPr>
                          <w:rFonts w:ascii="Arial" w:hAnsi="Arial" w:cs="Arial"/>
                          <w:b/>
                          <w:color w:val="5F5F5F"/>
                        </w:rPr>
                      </w:pPr>
                      <w:r w:rsidRPr="0083768B">
                        <w:rPr>
                          <w:rFonts w:ascii="Arial" w:hAnsi="Arial" w:cs="Arial"/>
                          <w:b/>
                          <w:color w:val="5F5F5F"/>
                        </w:rPr>
                        <w:t>Reviewer: Carolyn Ahrens</w:t>
                      </w:r>
                    </w:p>
                    <w:p w14:paraId="58004F18" w14:textId="3A13BD67" w:rsidR="0083768B" w:rsidRPr="0083768B" w:rsidRDefault="0083768B" w:rsidP="0083768B">
                      <w:pPr>
                        <w:spacing w:line="360" w:lineRule="auto"/>
                        <w:rPr>
                          <w:rFonts w:ascii="Arial" w:hAnsi="Arial" w:cs="Arial"/>
                          <w:b/>
                          <w:color w:val="5F5F5F"/>
                        </w:rPr>
                      </w:pPr>
                      <w:r w:rsidRPr="0083768B">
                        <w:rPr>
                          <w:rFonts w:ascii="Arial" w:hAnsi="Arial" w:cs="Arial"/>
                          <w:b/>
                          <w:color w:val="5F5F5F"/>
                        </w:rPr>
                        <w:t>Date: 2017-04-03</w:t>
                      </w:r>
                    </w:p>
                    <w:p w14:paraId="14AB021D" w14:textId="528CCA11" w:rsidR="0083768B" w:rsidRPr="0083768B" w:rsidRDefault="0083768B" w:rsidP="0083768B">
                      <w:pPr>
                        <w:spacing w:line="360" w:lineRule="auto"/>
                        <w:rPr>
                          <w:rFonts w:ascii="Arial" w:hAnsi="Arial" w:cs="Arial"/>
                          <w:b/>
                          <w:color w:val="5F5F5F"/>
                        </w:rPr>
                      </w:pPr>
                      <w:r w:rsidRPr="0083768B">
                        <w:rPr>
                          <w:rFonts w:ascii="Arial" w:hAnsi="Arial" w:cs="Arial"/>
                          <w:b/>
                          <w:color w:val="5F5F5F"/>
                        </w:rPr>
                        <w:t>Issue: V1.0</w:t>
                      </w:r>
                    </w:p>
                  </w:txbxContent>
                </v:textbox>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593664A6" wp14:editId="1B020E0C">
                <wp:simplePos x="0" y="0"/>
                <wp:positionH relativeFrom="column">
                  <wp:posOffset>0</wp:posOffset>
                </wp:positionH>
                <wp:positionV relativeFrom="paragraph">
                  <wp:posOffset>4324350</wp:posOffset>
                </wp:positionV>
                <wp:extent cx="5486400" cy="495300"/>
                <wp:effectExtent l="0" t="0" r="0" b="0"/>
                <wp:wrapNone/>
                <wp:docPr id="10" name="Text Box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664D3" w14:textId="4975D709" w:rsidR="0051159D" w:rsidRDefault="00DE78A6" w:rsidP="00631FF3">
                            <w:pPr>
                              <w:spacing w:line="360" w:lineRule="auto"/>
                              <w:jc w:val="center"/>
                              <w:rPr>
                                <w:rFonts w:ascii="Arial" w:hAnsi="Arial" w:cs="Arial"/>
                                <w:b/>
                                <w:color w:val="5F5F5F"/>
                                <w:sz w:val="36"/>
                                <w:szCs w:val="56"/>
                              </w:rPr>
                            </w:pPr>
                            <w:r>
                              <w:rPr>
                                <w:rFonts w:ascii="Arial" w:hAnsi="Arial" w:cs="Arial"/>
                                <w:b/>
                                <w:color w:val="5F5F5F"/>
                                <w:sz w:val="36"/>
                                <w:szCs w:val="56"/>
                              </w:rPr>
                              <w:t xml:space="preserve">Order IT - </w:t>
                            </w:r>
                            <w:r w:rsidR="0051159D">
                              <w:rPr>
                                <w:rFonts w:ascii="Arial" w:hAnsi="Arial" w:cs="Arial"/>
                                <w:b/>
                                <w:color w:val="5F5F5F"/>
                                <w:sz w:val="36"/>
                                <w:szCs w:val="56"/>
                              </w:rPr>
                              <w:t>One Time Delivery</w:t>
                            </w:r>
                          </w:p>
                          <w:p w14:paraId="70AA076B" w14:textId="77777777" w:rsidR="000C3615" w:rsidRPr="000E4B95" w:rsidRDefault="000C3615" w:rsidP="00631FF3">
                            <w:pPr>
                              <w:spacing w:line="360" w:lineRule="auto"/>
                              <w:jc w:val="center"/>
                              <w:rPr>
                                <w:rFonts w:ascii="Arial" w:hAnsi="Arial" w:cs="Arial"/>
                                <w:b/>
                                <w:color w:val="5F5F5F"/>
                                <w:sz w:val="3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0;margin-top:340.5pt;width:6in;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" filled="f" stroked="f">
                <v:textbox>
                  <w:txbxContent>
                    <w:p w14:paraId="593664D3" w14:textId="4975D709" w:rsidR="0051159D" w:rsidRDefault="00DE78A6" w:rsidP="00631FF3">
                      <w:pPr>
                        <w:spacing w:line="360" w:lineRule="auto"/>
                        <w:jc w:val="center"/>
                        <w:rPr>
                          <w:rFonts w:ascii="Arial" w:hAnsi="Arial" w:cs="Arial"/>
                          <w:b/>
                          <w:color w:val="5F5F5F"/>
                          <w:sz w:val="36"/>
                          <w:szCs w:val="56"/>
                        </w:rPr>
                      </w:pPr>
                      <w:r>
                        <w:rPr>
                          <w:rFonts w:ascii="Arial" w:hAnsi="Arial" w:cs="Arial"/>
                          <w:b/>
                          <w:color w:val="5F5F5F"/>
                          <w:sz w:val="36"/>
                          <w:szCs w:val="56"/>
                        </w:rPr>
                        <w:t xml:space="preserve">Order IT - </w:t>
                      </w:r>
                      <w:r w:rsidR="0051159D">
                        <w:rPr>
                          <w:rFonts w:ascii="Arial" w:hAnsi="Arial" w:cs="Arial"/>
                          <w:b/>
                          <w:color w:val="5F5F5F"/>
                          <w:sz w:val="36"/>
                          <w:szCs w:val="56"/>
                        </w:rPr>
                        <w:t>One Time Delivery</w:t>
                      </w:r>
                    </w:p>
                    <w:p w14:paraId="70AA076B" w14:textId="77777777" w:rsidR="000C3615" w:rsidRPr="000E4B95" w:rsidRDefault="000C3615" w:rsidP="00631FF3">
                      <w:pPr>
                        <w:spacing w:line="360" w:lineRule="auto"/>
                        <w:jc w:val="center"/>
                        <w:rPr>
                          <w:rFonts w:ascii="Arial" w:hAnsi="Arial" w:cs="Arial"/>
                          <w:b/>
                          <w:color w:val="5F5F5F"/>
                          <w:sz w:val="36"/>
                          <w:szCs w:val="56"/>
                        </w:rPr>
                      </w:pPr>
                    </w:p>
                  </w:txbxContent>
                </v:textbox>
              </v:shape>
            </w:pict>
          </mc:Fallback>
        </mc:AlternateContent>
      </w:r>
      <w:r w:rsidR="008041C1">
        <w:rPr>
          <w:noProof/>
          <w:lang w:val="en-IN" w:eastAsia="en-IN"/>
        </w:rPr>
        <mc:AlternateContent>
          <mc:Choice Requires="wps">
            <w:drawing>
              <wp:anchor distT="0" distB="0" distL="114300" distR="114300" simplePos="0" relativeHeight="251658240" behindDoc="0" locked="0" layoutInCell="1" allowOverlap="1" wp14:anchorId="593664A4" wp14:editId="637B16B4">
                <wp:simplePos x="0" y="0"/>
                <wp:positionH relativeFrom="column">
                  <wp:posOffset>0</wp:posOffset>
                </wp:positionH>
                <wp:positionV relativeFrom="paragraph">
                  <wp:posOffset>3543300</wp:posOffset>
                </wp:positionV>
                <wp:extent cx="5486400" cy="1143000"/>
                <wp:effectExtent l="0" t="0" r="0" b="0"/>
                <wp:wrapNone/>
                <wp:docPr id="11" name="Text Box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664D2" w14:textId="4E34AA3E" w:rsidR="0051159D" w:rsidRPr="001810AD" w:rsidRDefault="0051159D" w:rsidP="00631FF3">
                            <w:pPr>
                              <w:pStyle w:val="FrontPageHeadingText"/>
                              <w:jc w:val="center"/>
                              <w:rPr>
                                <w:rFonts w:ascii="Arial" w:hAnsi="Arial" w:cs="Arial"/>
                                <w:color w:val="auto"/>
                              </w:rPr>
                            </w:pPr>
                            <w:r>
                              <w:rPr>
                                <w:rFonts w:ascii="Arial" w:hAnsi="Arial" w:cs="Arial"/>
                                <w:color w:val="auto"/>
                              </w:rPr>
                              <w:t>Global DC Instructions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9" o:spid="_x0000_s1028" type="#_x0000_t202" style="position:absolute;left:0;text-align:left;margin-left:0;margin-top:279pt;width:6in;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" filled="f" stroked="f">
                <v:textbox>
                  <w:txbxContent>
                    <w:p w14:paraId="593664D2" w14:textId="4E34AA3E" w:rsidR="0051159D" w:rsidRPr="001810AD" w:rsidRDefault="0051159D" w:rsidP="00631FF3">
                      <w:pPr>
                        <w:pStyle w:val="FrontPageHeadingText"/>
                        <w:jc w:val="center"/>
                        <w:rPr>
                          <w:rFonts w:ascii="Arial" w:hAnsi="Arial" w:cs="Arial"/>
                          <w:color w:val="auto"/>
                        </w:rPr>
                      </w:pPr>
                      <w:r>
                        <w:rPr>
                          <w:rFonts w:ascii="Arial" w:hAnsi="Arial" w:cs="Arial"/>
                          <w:color w:val="auto"/>
                        </w:rPr>
                        <w:t>Global DC Instructions</w:t>
                      </w:r>
                    </w:p>
                  </w:txbxContent>
                </v:textbox>
              </v:shape>
            </w:pict>
          </mc:Fallback>
        </mc:AlternateContent>
      </w:r>
      <w:bookmarkEnd w:id="0"/>
      <w:bookmarkEnd w:id="1"/>
      <w:bookmarkEnd w:id="2"/>
      <w:bookmarkEnd w:id="3"/>
      <w:bookmarkEnd w:id="4"/>
    </w:p>
    <w:p w14:paraId="59366499" w14:textId="77777777" w:rsidR="00D14AA2" w:rsidRPr="00E923DD" w:rsidRDefault="00EF6488" w:rsidP="00380325">
      <w:pPr>
        <w:pStyle w:val="TOC"/>
      </w:pPr>
      <w:r>
        <w:rPr>
          <w:noProof/>
          <w:lang w:val="en-IN" w:eastAsia="en-IN"/>
        </w:rPr>
        <w:lastRenderedPageBreak/>
        <mc:AlternateContent>
          <mc:Choice Requires="wps">
            <w:drawing>
              <wp:anchor distT="0" distB="0" distL="114300" distR="114300" simplePos="0" relativeHeight="251652095" behindDoc="1" locked="0" layoutInCell="1" allowOverlap="1" wp14:anchorId="593664A8" wp14:editId="593664A9">
                <wp:simplePos x="0" y="0"/>
                <wp:positionH relativeFrom="column">
                  <wp:posOffset>2902786</wp:posOffset>
                </wp:positionH>
                <wp:positionV relativeFrom="paragraph">
                  <wp:posOffset>67945</wp:posOffset>
                </wp:positionV>
                <wp:extent cx="1231232" cy="255136"/>
                <wp:effectExtent l="0" t="0" r="7620" b="0"/>
                <wp:wrapNone/>
                <wp:docPr id="36" name="Rectangle 36"/>
                <wp:cNvGraphicFramePr/>
                <a:graphic xmlns:a="http://schemas.openxmlformats.org/drawingml/2006/main">
                  <a:graphicData uri="http://schemas.microsoft.com/office/word/2010/wordprocessingShape">
                    <wps:wsp>
                      <wps:cNvSpPr/>
                      <wps:spPr>
                        <a:xfrm>
                          <a:off x="0" y="0"/>
                          <a:ext cx="1231232" cy="255136"/>
                        </a:xfrm>
                        <a:prstGeom prst="rect">
                          <a:avLst/>
                        </a:prstGeom>
                        <a:solidFill>
                          <a:srgbClr val="F582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228.55pt;margin-top:5.35pt;width:96.95pt;height:20.1pt;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" fillcolor="#f58220" stroked="f" strokeweight="2pt"/>
            </w:pict>
          </mc:Fallback>
        </mc:AlternateContent>
      </w:r>
      <w:r w:rsidR="00953DFC" w:rsidRPr="00E923DD">
        <w:t xml:space="preserve">Table of </w:t>
      </w:r>
      <w:r w:rsidR="00953DFC" w:rsidRPr="00EF6488">
        <w:rPr>
          <w:color w:val="FFFFFF" w:themeColor="background1"/>
        </w:rPr>
        <w:t>Contents</w:t>
      </w:r>
    </w:p>
    <w:p w14:paraId="5936649B" w14:textId="26CEDD21" w:rsidR="00D14AA2" w:rsidRPr="00E923DD" w:rsidRDefault="00D14AA2" w:rsidP="00D14AA2">
      <w:pPr>
        <w:rPr>
          <w:lang w:val="en-GB"/>
        </w:rPr>
      </w:pPr>
    </w:p>
    <w:sdt>
      <w:sdtPr>
        <w:rPr>
          <w:rFonts w:ascii="Times New Roman" w:eastAsia="Times New Roman" w:hAnsi="Times New Roman" w:cs="Times New Roman"/>
          <w:b w:val="0"/>
          <w:bCs w:val="0"/>
          <w:color w:val="auto"/>
          <w:sz w:val="24"/>
          <w:szCs w:val="24"/>
          <w:lang w:eastAsia="en-US"/>
        </w:rPr>
        <w:id w:val="-761835965"/>
        <w:docPartObj>
          <w:docPartGallery w:val="Table of Contents"/>
          <w:docPartUnique/>
        </w:docPartObj>
      </w:sdtPr>
      <w:sdtEndPr>
        <w:rPr>
          <w:noProof/>
        </w:rPr>
      </w:sdtEndPr>
      <w:sdtContent>
        <w:p w14:paraId="41EF8D9F" w14:textId="77777777" w:rsidR="001833A9" w:rsidRDefault="000C3615" w:rsidP="000C3615">
          <w:pPr>
            <w:pStyle w:val="TOCHeading"/>
            <w:rPr>
              <w:noProof/>
            </w:rPr>
          </w:pPr>
          <w:r>
            <w:t>Contents</w:t>
          </w:r>
          <w:r>
            <w:fldChar w:fldCharType="begin"/>
          </w:r>
          <w:r>
            <w:instrText xml:space="preserve"> TOC \o "1-3" \h \z \u </w:instrText>
          </w:r>
          <w:r>
            <w:fldChar w:fldCharType="separate"/>
          </w:r>
        </w:p>
        <w:p w14:paraId="3DA0E49E" w14:textId="77777777" w:rsidR="001833A9" w:rsidRDefault="00986040">
          <w:pPr>
            <w:pStyle w:val="TOC1"/>
            <w:rPr>
              <w:rFonts w:asciiTheme="minorHAnsi" w:eastAsiaTheme="minorEastAsia" w:hAnsiTheme="minorHAnsi" w:cstheme="minorBidi"/>
              <w:noProof/>
              <w:sz w:val="22"/>
              <w:szCs w:val="22"/>
              <w:lang w:val="en-IN" w:eastAsia="en-IN"/>
            </w:rPr>
          </w:pPr>
          <w:hyperlink w:anchor="_Toc479359198" w:history="1">
            <w:r w:rsidR="001833A9" w:rsidRPr="00F61009">
              <w:rPr>
                <w:rStyle w:val="Hyperlink"/>
                <w:noProof/>
              </w:rPr>
              <w:t>1.</w:t>
            </w:r>
            <w:r w:rsidR="001833A9">
              <w:rPr>
                <w:rFonts w:asciiTheme="minorHAnsi" w:eastAsiaTheme="minorEastAsia" w:hAnsiTheme="minorHAnsi" w:cstheme="minorBidi"/>
                <w:noProof/>
                <w:sz w:val="22"/>
                <w:szCs w:val="22"/>
                <w:lang w:val="en-IN" w:eastAsia="en-IN"/>
              </w:rPr>
              <w:tab/>
            </w:r>
            <w:r w:rsidR="001833A9" w:rsidRPr="00F61009">
              <w:rPr>
                <w:rStyle w:val="Hyperlink"/>
                <w:noProof/>
              </w:rPr>
              <w:t>Document Overview</w:t>
            </w:r>
            <w:r w:rsidR="001833A9">
              <w:rPr>
                <w:noProof/>
                <w:webHidden/>
              </w:rPr>
              <w:tab/>
            </w:r>
            <w:r w:rsidR="001833A9">
              <w:rPr>
                <w:noProof/>
                <w:webHidden/>
              </w:rPr>
              <w:fldChar w:fldCharType="begin"/>
            </w:r>
            <w:r w:rsidR="001833A9">
              <w:rPr>
                <w:noProof/>
                <w:webHidden/>
              </w:rPr>
              <w:instrText xml:space="preserve"> PAGEREF _Toc479359198 \h </w:instrText>
            </w:r>
            <w:r w:rsidR="001833A9">
              <w:rPr>
                <w:noProof/>
                <w:webHidden/>
              </w:rPr>
            </w:r>
            <w:r w:rsidR="001833A9">
              <w:rPr>
                <w:noProof/>
                <w:webHidden/>
              </w:rPr>
              <w:fldChar w:fldCharType="separate"/>
            </w:r>
            <w:r w:rsidR="001833A9">
              <w:rPr>
                <w:noProof/>
                <w:webHidden/>
              </w:rPr>
              <w:t>3</w:t>
            </w:r>
            <w:r w:rsidR="001833A9">
              <w:rPr>
                <w:noProof/>
                <w:webHidden/>
              </w:rPr>
              <w:fldChar w:fldCharType="end"/>
            </w:r>
          </w:hyperlink>
        </w:p>
        <w:p w14:paraId="606F491A" w14:textId="77777777" w:rsidR="001833A9" w:rsidRDefault="00986040">
          <w:pPr>
            <w:pStyle w:val="TOC2"/>
            <w:rPr>
              <w:rFonts w:asciiTheme="minorHAnsi" w:eastAsiaTheme="minorEastAsia" w:hAnsiTheme="minorHAnsi" w:cstheme="minorBidi"/>
              <w:noProof/>
              <w:szCs w:val="22"/>
              <w:lang w:val="en-IN" w:eastAsia="en-IN"/>
            </w:rPr>
          </w:pPr>
          <w:hyperlink w:anchor="_Toc479359199" w:history="1">
            <w:r w:rsidR="001833A9" w:rsidRPr="00F61009">
              <w:rPr>
                <w:rStyle w:val="Hyperlink"/>
                <w:noProof/>
              </w:rPr>
              <w:t>1.1.</w:t>
            </w:r>
            <w:r w:rsidR="001833A9">
              <w:rPr>
                <w:rFonts w:asciiTheme="minorHAnsi" w:eastAsiaTheme="minorEastAsia" w:hAnsiTheme="minorHAnsi" w:cstheme="minorBidi"/>
                <w:noProof/>
                <w:szCs w:val="22"/>
                <w:lang w:val="en-IN" w:eastAsia="en-IN"/>
              </w:rPr>
              <w:tab/>
            </w:r>
            <w:r w:rsidR="001833A9" w:rsidRPr="00F61009">
              <w:rPr>
                <w:rStyle w:val="Hyperlink"/>
                <w:noProof/>
              </w:rPr>
              <w:t>Roles and Responsibilities</w:t>
            </w:r>
            <w:r w:rsidR="001833A9">
              <w:rPr>
                <w:noProof/>
                <w:webHidden/>
              </w:rPr>
              <w:tab/>
            </w:r>
            <w:r w:rsidR="001833A9">
              <w:rPr>
                <w:noProof/>
                <w:webHidden/>
              </w:rPr>
              <w:fldChar w:fldCharType="begin"/>
            </w:r>
            <w:r w:rsidR="001833A9">
              <w:rPr>
                <w:noProof/>
                <w:webHidden/>
              </w:rPr>
              <w:instrText xml:space="preserve"> PAGEREF _Toc479359199 \h </w:instrText>
            </w:r>
            <w:r w:rsidR="001833A9">
              <w:rPr>
                <w:noProof/>
                <w:webHidden/>
              </w:rPr>
            </w:r>
            <w:r w:rsidR="001833A9">
              <w:rPr>
                <w:noProof/>
                <w:webHidden/>
              </w:rPr>
              <w:fldChar w:fldCharType="separate"/>
            </w:r>
            <w:r w:rsidR="001833A9">
              <w:rPr>
                <w:noProof/>
                <w:webHidden/>
              </w:rPr>
              <w:t>3</w:t>
            </w:r>
            <w:r w:rsidR="001833A9">
              <w:rPr>
                <w:noProof/>
                <w:webHidden/>
              </w:rPr>
              <w:fldChar w:fldCharType="end"/>
            </w:r>
          </w:hyperlink>
        </w:p>
        <w:p w14:paraId="28546421" w14:textId="77777777" w:rsidR="001833A9" w:rsidRDefault="00986040">
          <w:pPr>
            <w:pStyle w:val="TOC1"/>
            <w:rPr>
              <w:rFonts w:asciiTheme="minorHAnsi" w:eastAsiaTheme="minorEastAsia" w:hAnsiTheme="minorHAnsi" w:cstheme="minorBidi"/>
              <w:noProof/>
              <w:sz w:val="22"/>
              <w:szCs w:val="22"/>
              <w:lang w:val="en-IN" w:eastAsia="en-IN"/>
            </w:rPr>
          </w:pPr>
          <w:hyperlink w:anchor="_Toc479359200" w:history="1">
            <w:r w:rsidR="001833A9" w:rsidRPr="00F61009">
              <w:rPr>
                <w:rStyle w:val="Hyperlink"/>
                <w:noProof/>
              </w:rPr>
              <w:t>2.</w:t>
            </w:r>
            <w:r w:rsidR="001833A9">
              <w:rPr>
                <w:rFonts w:asciiTheme="minorHAnsi" w:eastAsiaTheme="minorEastAsia" w:hAnsiTheme="minorHAnsi" w:cstheme="minorBidi"/>
                <w:noProof/>
                <w:sz w:val="22"/>
                <w:szCs w:val="22"/>
                <w:lang w:val="en-IN" w:eastAsia="en-IN"/>
              </w:rPr>
              <w:tab/>
            </w:r>
            <w:r w:rsidR="001833A9" w:rsidRPr="00F61009">
              <w:rPr>
                <w:rStyle w:val="Hyperlink"/>
                <w:noProof/>
              </w:rPr>
              <w:t>Request Phase</w:t>
            </w:r>
            <w:r w:rsidR="001833A9">
              <w:rPr>
                <w:noProof/>
                <w:webHidden/>
              </w:rPr>
              <w:tab/>
            </w:r>
            <w:r w:rsidR="001833A9">
              <w:rPr>
                <w:noProof/>
                <w:webHidden/>
              </w:rPr>
              <w:fldChar w:fldCharType="begin"/>
            </w:r>
            <w:r w:rsidR="001833A9">
              <w:rPr>
                <w:noProof/>
                <w:webHidden/>
              </w:rPr>
              <w:instrText xml:space="preserve"> PAGEREF _Toc479359200 \h </w:instrText>
            </w:r>
            <w:r w:rsidR="001833A9">
              <w:rPr>
                <w:noProof/>
                <w:webHidden/>
              </w:rPr>
            </w:r>
            <w:r w:rsidR="001833A9">
              <w:rPr>
                <w:noProof/>
                <w:webHidden/>
              </w:rPr>
              <w:fldChar w:fldCharType="separate"/>
            </w:r>
            <w:r w:rsidR="001833A9">
              <w:rPr>
                <w:noProof/>
                <w:webHidden/>
              </w:rPr>
              <w:t>5</w:t>
            </w:r>
            <w:r w:rsidR="001833A9">
              <w:rPr>
                <w:noProof/>
                <w:webHidden/>
              </w:rPr>
              <w:fldChar w:fldCharType="end"/>
            </w:r>
          </w:hyperlink>
        </w:p>
        <w:p w14:paraId="48921F3A" w14:textId="77777777" w:rsidR="001833A9" w:rsidRDefault="00986040">
          <w:pPr>
            <w:pStyle w:val="TOC2"/>
            <w:rPr>
              <w:rFonts w:asciiTheme="minorHAnsi" w:eastAsiaTheme="minorEastAsia" w:hAnsiTheme="minorHAnsi" w:cstheme="minorBidi"/>
              <w:noProof/>
              <w:szCs w:val="22"/>
              <w:lang w:val="en-IN" w:eastAsia="en-IN"/>
            </w:rPr>
          </w:pPr>
          <w:hyperlink w:anchor="_Toc479359201" w:history="1">
            <w:r w:rsidR="001833A9" w:rsidRPr="00F61009">
              <w:rPr>
                <w:rStyle w:val="Hyperlink"/>
                <w:noProof/>
              </w:rPr>
              <w:t>2.1.</w:t>
            </w:r>
            <w:r w:rsidR="001833A9">
              <w:rPr>
                <w:rFonts w:asciiTheme="minorHAnsi" w:eastAsiaTheme="minorEastAsia" w:hAnsiTheme="minorHAnsi" w:cstheme="minorBidi"/>
                <w:noProof/>
                <w:szCs w:val="22"/>
                <w:lang w:val="en-IN" w:eastAsia="en-IN"/>
              </w:rPr>
              <w:tab/>
            </w:r>
            <w:r w:rsidR="001833A9" w:rsidRPr="00F61009">
              <w:rPr>
                <w:rStyle w:val="Hyperlink"/>
                <w:noProof/>
              </w:rPr>
              <w:t>Analyzing a request</w:t>
            </w:r>
            <w:r w:rsidR="001833A9">
              <w:rPr>
                <w:noProof/>
                <w:webHidden/>
              </w:rPr>
              <w:tab/>
            </w:r>
            <w:r w:rsidR="001833A9">
              <w:rPr>
                <w:noProof/>
                <w:webHidden/>
              </w:rPr>
              <w:fldChar w:fldCharType="begin"/>
            </w:r>
            <w:r w:rsidR="001833A9">
              <w:rPr>
                <w:noProof/>
                <w:webHidden/>
              </w:rPr>
              <w:instrText xml:space="preserve"> PAGEREF _Toc479359201 \h </w:instrText>
            </w:r>
            <w:r w:rsidR="001833A9">
              <w:rPr>
                <w:noProof/>
                <w:webHidden/>
              </w:rPr>
            </w:r>
            <w:r w:rsidR="001833A9">
              <w:rPr>
                <w:noProof/>
                <w:webHidden/>
              </w:rPr>
              <w:fldChar w:fldCharType="separate"/>
            </w:r>
            <w:r w:rsidR="001833A9">
              <w:rPr>
                <w:noProof/>
                <w:webHidden/>
              </w:rPr>
              <w:t>5</w:t>
            </w:r>
            <w:r w:rsidR="001833A9">
              <w:rPr>
                <w:noProof/>
                <w:webHidden/>
              </w:rPr>
              <w:fldChar w:fldCharType="end"/>
            </w:r>
          </w:hyperlink>
        </w:p>
        <w:p w14:paraId="28C4DAB9" w14:textId="77777777" w:rsidR="001833A9" w:rsidRDefault="00986040">
          <w:pPr>
            <w:pStyle w:val="TOC2"/>
            <w:rPr>
              <w:rFonts w:asciiTheme="minorHAnsi" w:eastAsiaTheme="minorEastAsia" w:hAnsiTheme="minorHAnsi" w:cstheme="minorBidi"/>
              <w:noProof/>
              <w:szCs w:val="22"/>
              <w:lang w:val="en-IN" w:eastAsia="en-IN"/>
            </w:rPr>
          </w:pPr>
          <w:hyperlink w:anchor="_Toc479359202" w:history="1">
            <w:r w:rsidR="001833A9" w:rsidRPr="00F61009">
              <w:rPr>
                <w:rStyle w:val="Hyperlink"/>
                <w:noProof/>
              </w:rPr>
              <w:t>2.2.</w:t>
            </w:r>
            <w:r w:rsidR="001833A9">
              <w:rPr>
                <w:rFonts w:asciiTheme="minorHAnsi" w:eastAsiaTheme="minorEastAsia" w:hAnsiTheme="minorHAnsi" w:cstheme="minorBidi"/>
                <w:noProof/>
                <w:szCs w:val="22"/>
                <w:lang w:val="en-IN" w:eastAsia="en-IN"/>
              </w:rPr>
              <w:tab/>
            </w:r>
            <w:r w:rsidR="001833A9" w:rsidRPr="00F61009">
              <w:rPr>
                <w:rStyle w:val="Hyperlink"/>
                <w:noProof/>
              </w:rPr>
              <w:t>Assigning a DC</w:t>
            </w:r>
            <w:r w:rsidR="001833A9">
              <w:rPr>
                <w:noProof/>
                <w:webHidden/>
              </w:rPr>
              <w:tab/>
            </w:r>
            <w:r w:rsidR="001833A9">
              <w:rPr>
                <w:noProof/>
                <w:webHidden/>
              </w:rPr>
              <w:fldChar w:fldCharType="begin"/>
            </w:r>
            <w:r w:rsidR="001833A9">
              <w:rPr>
                <w:noProof/>
                <w:webHidden/>
              </w:rPr>
              <w:instrText xml:space="preserve"> PAGEREF _Toc479359202 \h </w:instrText>
            </w:r>
            <w:r w:rsidR="001833A9">
              <w:rPr>
                <w:noProof/>
                <w:webHidden/>
              </w:rPr>
            </w:r>
            <w:r w:rsidR="001833A9">
              <w:rPr>
                <w:noProof/>
                <w:webHidden/>
              </w:rPr>
              <w:fldChar w:fldCharType="separate"/>
            </w:r>
            <w:r w:rsidR="001833A9">
              <w:rPr>
                <w:noProof/>
                <w:webHidden/>
              </w:rPr>
              <w:t>5</w:t>
            </w:r>
            <w:r w:rsidR="001833A9">
              <w:rPr>
                <w:noProof/>
                <w:webHidden/>
              </w:rPr>
              <w:fldChar w:fldCharType="end"/>
            </w:r>
          </w:hyperlink>
        </w:p>
        <w:p w14:paraId="2307BF34" w14:textId="77777777" w:rsidR="001833A9" w:rsidRDefault="00986040">
          <w:pPr>
            <w:pStyle w:val="TOC2"/>
            <w:rPr>
              <w:rFonts w:asciiTheme="minorHAnsi" w:eastAsiaTheme="minorEastAsia" w:hAnsiTheme="minorHAnsi" w:cstheme="minorBidi"/>
              <w:noProof/>
              <w:szCs w:val="22"/>
              <w:lang w:val="en-IN" w:eastAsia="en-IN"/>
            </w:rPr>
          </w:pPr>
          <w:hyperlink w:anchor="_Toc479359203" w:history="1">
            <w:r w:rsidR="001833A9" w:rsidRPr="00F61009">
              <w:rPr>
                <w:rStyle w:val="Hyperlink"/>
                <w:noProof/>
              </w:rPr>
              <w:t>2.3.</w:t>
            </w:r>
            <w:r w:rsidR="001833A9">
              <w:rPr>
                <w:rFonts w:asciiTheme="minorHAnsi" w:eastAsiaTheme="minorEastAsia" w:hAnsiTheme="minorHAnsi" w:cstheme="minorBidi"/>
                <w:noProof/>
                <w:szCs w:val="22"/>
                <w:lang w:val="en-IN" w:eastAsia="en-IN"/>
              </w:rPr>
              <w:tab/>
            </w:r>
            <w:r w:rsidR="001833A9" w:rsidRPr="00F61009">
              <w:rPr>
                <w:rStyle w:val="Hyperlink"/>
                <w:noProof/>
              </w:rPr>
              <w:t>House Keeping Activities</w:t>
            </w:r>
            <w:r w:rsidR="001833A9">
              <w:rPr>
                <w:noProof/>
                <w:webHidden/>
              </w:rPr>
              <w:tab/>
            </w:r>
            <w:r w:rsidR="001833A9">
              <w:rPr>
                <w:noProof/>
                <w:webHidden/>
              </w:rPr>
              <w:fldChar w:fldCharType="begin"/>
            </w:r>
            <w:r w:rsidR="001833A9">
              <w:rPr>
                <w:noProof/>
                <w:webHidden/>
              </w:rPr>
              <w:instrText xml:space="preserve"> PAGEREF _Toc479359203 \h </w:instrText>
            </w:r>
            <w:r w:rsidR="001833A9">
              <w:rPr>
                <w:noProof/>
                <w:webHidden/>
              </w:rPr>
            </w:r>
            <w:r w:rsidR="001833A9">
              <w:rPr>
                <w:noProof/>
                <w:webHidden/>
              </w:rPr>
              <w:fldChar w:fldCharType="separate"/>
            </w:r>
            <w:r w:rsidR="001833A9">
              <w:rPr>
                <w:noProof/>
                <w:webHidden/>
              </w:rPr>
              <w:t>6</w:t>
            </w:r>
            <w:r w:rsidR="001833A9">
              <w:rPr>
                <w:noProof/>
                <w:webHidden/>
              </w:rPr>
              <w:fldChar w:fldCharType="end"/>
            </w:r>
          </w:hyperlink>
        </w:p>
        <w:p w14:paraId="7B3EF91E" w14:textId="77777777" w:rsidR="001833A9" w:rsidRDefault="00986040">
          <w:pPr>
            <w:pStyle w:val="TOC2"/>
            <w:rPr>
              <w:rFonts w:asciiTheme="minorHAnsi" w:eastAsiaTheme="minorEastAsia" w:hAnsiTheme="minorHAnsi" w:cstheme="minorBidi"/>
              <w:noProof/>
              <w:szCs w:val="22"/>
              <w:lang w:val="en-IN" w:eastAsia="en-IN"/>
            </w:rPr>
          </w:pPr>
          <w:hyperlink w:anchor="_Toc479359204" w:history="1">
            <w:r w:rsidR="001833A9" w:rsidRPr="00F61009">
              <w:rPr>
                <w:rStyle w:val="Hyperlink"/>
                <w:noProof/>
              </w:rPr>
              <w:t>2.4.</w:t>
            </w:r>
            <w:r w:rsidR="001833A9">
              <w:rPr>
                <w:rFonts w:asciiTheme="minorHAnsi" w:eastAsiaTheme="minorEastAsia" w:hAnsiTheme="minorHAnsi" w:cstheme="minorBidi"/>
                <w:noProof/>
                <w:szCs w:val="22"/>
                <w:lang w:val="en-IN" w:eastAsia="en-IN"/>
              </w:rPr>
              <w:tab/>
            </w:r>
            <w:r w:rsidR="001833A9" w:rsidRPr="00F61009">
              <w:rPr>
                <w:rStyle w:val="Hyperlink"/>
                <w:noProof/>
              </w:rPr>
              <w:t>Analyze Request:</w:t>
            </w:r>
            <w:r w:rsidR="001833A9">
              <w:rPr>
                <w:noProof/>
                <w:webHidden/>
              </w:rPr>
              <w:tab/>
            </w:r>
            <w:r w:rsidR="001833A9">
              <w:rPr>
                <w:noProof/>
                <w:webHidden/>
              </w:rPr>
              <w:fldChar w:fldCharType="begin"/>
            </w:r>
            <w:r w:rsidR="001833A9">
              <w:rPr>
                <w:noProof/>
                <w:webHidden/>
              </w:rPr>
              <w:instrText xml:space="preserve"> PAGEREF _Toc479359204 \h </w:instrText>
            </w:r>
            <w:r w:rsidR="001833A9">
              <w:rPr>
                <w:noProof/>
                <w:webHidden/>
              </w:rPr>
            </w:r>
            <w:r w:rsidR="001833A9">
              <w:rPr>
                <w:noProof/>
                <w:webHidden/>
              </w:rPr>
              <w:fldChar w:fldCharType="separate"/>
            </w:r>
            <w:r w:rsidR="001833A9">
              <w:rPr>
                <w:noProof/>
                <w:webHidden/>
              </w:rPr>
              <w:t>6</w:t>
            </w:r>
            <w:r w:rsidR="001833A9">
              <w:rPr>
                <w:noProof/>
                <w:webHidden/>
              </w:rPr>
              <w:fldChar w:fldCharType="end"/>
            </w:r>
          </w:hyperlink>
        </w:p>
        <w:p w14:paraId="39E7DBD3" w14:textId="77777777" w:rsidR="001833A9" w:rsidRDefault="00986040">
          <w:pPr>
            <w:pStyle w:val="TOC2"/>
            <w:rPr>
              <w:rFonts w:asciiTheme="minorHAnsi" w:eastAsiaTheme="minorEastAsia" w:hAnsiTheme="minorHAnsi" w:cstheme="minorBidi"/>
              <w:noProof/>
              <w:szCs w:val="22"/>
              <w:lang w:val="en-IN" w:eastAsia="en-IN"/>
            </w:rPr>
          </w:pPr>
          <w:hyperlink w:anchor="_Toc479359205" w:history="1">
            <w:r w:rsidR="001833A9" w:rsidRPr="00F61009">
              <w:rPr>
                <w:rStyle w:val="Hyperlink"/>
                <w:noProof/>
              </w:rPr>
              <w:t>2.5.</w:t>
            </w:r>
            <w:r w:rsidR="001833A9">
              <w:rPr>
                <w:rFonts w:asciiTheme="minorHAnsi" w:eastAsiaTheme="minorEastAsia" w:hAnsiTheme="minorHAnsi" w:cstheme="minorBidi"/>
                <w:noProof/>
                <w:szCs w:val="22"/>
                <w:lang w:val="en-IN" w:eastAsia="en-IN"/>
              </w:rPr>
              <w:tab/>
            </w:r>
            <w:r w:rsidR="001833A9" w:rsidRPr="00F61009">
              <w:rPr>
                <w:rStyle w:val="Hyperlink"/>
                <w:noProof/>
              </w:rPr>
              <w:t>Creating Analyze Subtask</w:t>
            </w:r>
            <w:r w:rsidR="001833A9">
              <w:rPr>
                <w:noProof/>
                <w:webHidden/>
              </w:rPr>
              <w:tab/>
            </w:r>
            <w:r w:rsidR="001833A9">
              <w:rPr>
                <w:noProof/>
                <w:webHidden/>
              </w:rPr>
              <w:fldChar w:fldCharType="begin"/>
            </w:r>
            <w:r w:rsidR="001833A9">
              <w:rPr>
                <w:noProof/>
                <w:webHidden/>
              </w:rPr>
              <w:instrText xml:space="preserve"> PAGEREF _Toc479359205 \h </w:instrText>
            </w:r>
            <w:r w:rsidR="001833A9">
              <w:rPr>
                <w:noProof/>
                <w:webHidden/>
              </w:rPr>
            </w:r>
            <w:r w:rsidR="001833A9">
              <w:rPr>
                <w:noProof/>
                <w:webHidden/>
              </w:rPr>
              <w:fldChar w:fldCharType="separate"/>
            </w:r>
            <w:r w:rsidR="001833A9">
              <w:rPr>
                <w:noProof/>
                <w:webHidden/>
              </w:rPr>
              <w:t>6</w:t>
            </w:r>
            <w:r w:rsidR="001833A9">
              <w:rPr>
                <w:noProof/>
                <w:webHidden/>
              </w:rPr>
              <w:fldChar w:fldCharType="end"/>
            </w:r>
          </w:hyperlink>
        </w:p>
        <w:p w14:paraId="0EE90519" w14:textId="77777777" w:rsidR="001833A9" w:rsidRDefault="00986040">
          <w:pPr>
            <w:pStyle w:val="TOC2"/>
            <w:rPr>
              <w:rFonts w:asciiTheme="minorHAnsi" w:eastAsiaTheme="minorEastAsia" w:hAnsiTheme="minorHAnsi" w:cstheme="minorBidi"/>
              <w:noProof/>
              <w:szCs w:val="22"/>
              <w:lang w:val="en-IN" w:eastAsia="en-IN"/>
            </w:rPr>
          </w:pPr>
          <w:hyperlink w:anchor="_Toc479359206" w:history="1">
            <w:r w:rsidR="001833A9" w:rsidRPr="00F61009">
              <w:rPr>
                <w:rStyle w:val="Hyperlink"/>
                <w:noProof/>
              </w:rPr>
              <w:t>2.6.</w:t>
            </w:r>
            <w:r w:rsidR="001833A9">
              <w:rPr>
                <w:rFonts w:asciiTheme="minorHAnsi" w:eastAsiaTheme="minorEastAsia" w:hAnsiTheme="minorHAnsi" w:cstheme="minorBidi"/>
                <w:noProof/>
                <w:szCs w:val="22"/>
                <w:lang w:val="en-IN" w:eastAsia="en-IN"/>
              </w:rPr>
              <w:tab/>
            </w:r>
            <w:r w:rsidR="001833A9" w:rsidRPr="00F61009">
              <w:rPr>
                <w:rStyle w:val="Hyperlink"/>
                <w:noProof/>
              </w:rPr>
              <w:t>Dispatcher subtask team Actions: (FYI for DC)</w:t>
            </w:r>
            <w:r w:rsidR="001833A9">
              <w:rPr>
                <w:noProof/>
                <w:webHidden/>
              </w:rPr>
              <w:tab/>
            </w:r>
            <w:r w:rsidR="001833A9">
              <w:rPr>
                <w:noProof/>
                <w:webHidden/>
              </w:rPr>
              <w:fldChar w:fldCharType="begin"/>
            </w:r>
            <w:r w:rsidR="001833A9">
              <w:rPr>
                <w:noProof/>
                <w:webHidden/>
              </w:rPr>
              <w:instrText xml:space="preserve"> PAGEREF _Toc479359206 \h </w:instrText>
            </w:r>
            <w:r w:rsidR="001833A9">
              <w:rPr>
                <w:noProof/>
                <w:webHidden/>
              </w:rPr>
            </w:r>
            <w:r w:rsidR="001833A9">
              <w:rPr>
                <w:noProof/>
                <w:webHidden/>
              </w:rPr>
              <w:fldChar w:fldCharType="separate"/>
            </w:r>
            <w:r w:rsidR="001833A9">
              <w:rPr>
                <w:noProof/>
                <w:webHidden/>
              </w:rPr>
              <w:t>8</w:t>
            </w:r>
            <w:r w:rsidR="001833A9">
              <w:rPr>
                <w:noProof/>
                <w:webHidden/>
              </w:rPr>
              <w:fldChar w:fldCharType="end"/>
            </w:r>
          </w:hyperlink>
        </w:p>
        <w:p w14:paraId="1C754296" w14:textId="77777777" w:rsidR="001833A9" w:rsidRDefault="00986040">
          <w:pPr>
            <w:pStyle w:val="TOC2"/>
            <w:rPr>
              <w:rFonts w:asciiTheme="minorHAnsi" w:eastAsiaTheme="minorEastAsia" w:hAnsiTheme="minorHAnsi" w:cstheme="minorBidi"/>
              <w:noProof/>
              <w:szCs w:val="22"/>
              <w:lang w:val="en-IN" w:eastAsia="en-IN"/>
            </w:rPr>
          </w:pPr>
          <w:hyperlink w:anchor="_Toc479359207" w:history="1">
            <w:r w:rsidR="001833A9" w:rsidRPr="00F61009">
              <w:rPr>
                <w:rStyle w:val="Hyperlink"/>
                <w:noProof/>
              </w:rPr>
              <w:t>2.7.</w:t>
            </w:r>
            <w:r w:rsidR="001833A9">
              <w:rPr>
                <w:rFonts w:asciiTheme="minorHAnsi" w:eastAsiaTheme="minorEastAsia" w:hAnsiTheme="minorHAnsi" w:cstheme="minorBidi"/>
                <w:noProof/>
                <w:szCs w:val="22"/>
                <w:lang w:val="en-IN" w:eastAsia="en-IN"/>
              </w:rPr>
              <w:tab/>
            </w:r>
            <w:r w:rsidR="001833A9" w:rsidRPr="00F61009">
              <w:rPr>
                <w:rStyle w:val="Hyperlink"/>
                <w:noProof/>
              </w:rPr>
              <w:t>Kickoff Meeting</w:t>
            </w:r>
            <w:r w:rsidR="001833A9">
              <w:rPr>
                <w:noProof/>
                <w:webHidden/>
              </w:rPr>
              <w:tab/>
            </w:r>
            <w:r w:rsidR="001833A9">
              <w:rPr>
                <w:noProof/>
                <w:webHidden/>
              </w:rPr>
              <w:fldChar w:fldCharType="begin"/>
            </w:r>
            <w:r w:rsidR="001833A9">
              <w:rPr>
                <w:noProof/>
                <w:webHidden/>
              </w:rPr>
              <w:instrText xml:space="preserve"> PAGEREF _Toc479359207 \h </w:instrText>
            </w:r>
            <w:r w:rsidR="001833A9">
              <w:rPr>
                <w:noProof/>
                <w:webHidden/>
              </w:rPr>
            </w:r>
            <w:r w:rsidR="001833A9">
              <w:rPr>
                <w:noProof/>
                <w:webHidden/>
              </w:rPr>
              <w:fldChar w:fldCharType="separate"/>
            </w:r>
            <w:r w:rsidR="001833A9">
              <w:rPr>
                <w:noProof/>
                <w:webHidden/>
              </w:rPr>
              <w:t>8</w:t>
            </w:r>
            <w:r w:rsidR="001833A9">
              <w:rPr>
                <w:noProof/>
                <w:webHidden/>
              </w:rPr>
              <w:fldChar w:fldCharType="end"/>
            </w:r>
          </w:hyperlink>
        </w:p>
        <w:p w14:paraId="5988384D" w14:textId="77777777" w:rsidR="001833A9" w:rsidRDefault="00986040">
          <w:pPr>
            <w:pStyle w:val="TOC2"/>
            <w:rPr>
              <w:rFonts w:asciiTheme="minorHAnsi" w:eastAsiaTheme="minorEastAsia" w:hAnsiTheme="minorHAnsi" w:cstheme="minorBidi"/>
              <w:noProof/>
              <w:szCs w:val="22"/>
              <w:lang w:val="en-IN" w:eastAsia="en-IN"/>
            </w:rPr>
          </w:pPr>
          <w:hyperlink w:anchor="_Toc479359208" w:history="1">
            <w:r w:rsidR="001833A9" w:rsidRPr="00F61009">
              <w:rPr>
                <w:rStyle w:val="Hyperlink"/>
                <w:noProof/>
              </w:rPr>
              <w:t>2.8.</w:t>
            </w:r>
            <w:r w:rsidR="001833A9">
              <w:rPr>
                <w:rFonts w:asciiTheme="minorHAnsi" w:eastAsiaTheme="minorEastAsia" w:hAnsiTheme="minorHAnsi" w:cstheme="minorBidi"/>
                <w:noProof/>
                <w:szCs w:val="22"/>
                <w:lang w:val="en-IN" w:eastAsia="en-IN"/>
              </w:rPr>
              <w:tab/>
            </w:r>
            <w:r w:rsidR="001833A9" w:rsidRPr="00F61009">
              <w:rPr>
                <w:rStyle w:val="Hyperlink"/>
                <w:noProof/>
              </w:rPr>
              <w:t>Reclassification in OrderIT after Kick-off Meeting</w:t>
            </w:r>
            <w:r w:rsidR="001833A9">
              <w:rPr>
                <w:noProof/>
                <w:webHidden/>
              </w:rPr>
              <w:tab/>
            </w:r>
            <w:r w:rsidR="001833A9">
              <w:rPr>
                <w:noProof/>
                <w:webHidden/>
              </w:rPr>
              <w:fldChar w:fldCharType="begin"/>
            </w:r>
            <w:r w:rsidR="001833A9">
              <w:rPr>
                <w:noProof/>
                <w:webHidden/>
              </w:rPr>
              <w:instrText xml:space="preserve"> PAGEREF _Toc479359208 \h </w:instrText>
            </w:r>
            <w:r w:rsidR="001833A9">
              <w:rPr>
                <w:noProof/>
                <w:webHidden/>
              </w:rPr>
            </w:r>
            <w:r w:rsidR="001833A9">
              <w:rPr>
                <w:noProof/>
                <w:webHidden/>
              </w:rPr>
              <w:fldChar w:fldCharType="separate"/>
            </w:r>
            <w:r w:rsidR="001833A9">
              <w:rPr>
                <w:noProof/>
                <w:webHidden/>
              </w:rPr>
              <w:t>8</w:t>
            </w:r>
            <w:r w:rsidR="001833A9">
              <w:rPr>
                <w:noProof/>
                <w:webHidden/>
              </w:rPr>
              <w:fldChar w:fldCharType="end"/>
            </w:r>
          </w:hyperlink>
        </w:p>
        <w:p w14:paraId="59E4CA92" w14:textId="77777777" w:rsidR="001833A9" w:rsidRDefault="00986040">
          <w:pPr>
            <w:pStyle w:val="TOC1"/>
            <w:rPr>
              <w:rFonts w:asciiTheme="minorHAnsi" w:eastAsiaTheme="minorEastAsia" w:hAnsiTheme="minorHAnsi" w:cstheme="minorBidi"/>
              <w:noProof/>
              <w:sz w:val="22"/>
              <w:szCs w:val="22"/>
              <w:lang w:val="en-IN" w:eastAsia="en-IN"/>
            </w:rPr>
          </w:pPr>
          <w:hyperlink w:anchor="_Toc479359209" w:history="1">
            <w:r w:rsidR="001833A9" w:rsidRPr="00F61009">
              <w:rPr>
                <w:rStyle w:val="Hyperlink"/>
                <w:noProof/>
              </w:rPr>
              <w:t>3.</w:t>
            </w:r>
            <w:r w:rsidR="001833A9">
              <w:rPr>
                <w:rFonts w:asciiTheme="minorHAnsi" w:eastAsiaTheme="minorEastAsia" w:hAnsiTheme="minorHAnsi" w:cstheme="minorBidi"/>
                <w:noProof/>
                <w:sz w:val="22"/>
                <w:szCs w:val="22"/>
                <w:lang w:val="en-IN" w:eastAsia="en-IN"/>
              </w:rPr>
              <w:tab/>
            </w:r>
            <w:r w:rsidR="001833A9" w:rsidRPr="00F61009">
              <w:rPr>
                <w:rStyle w:val="Hyperlink"/>
                <w:noProof/>
              </w:rPr>
              <w:t>Proposal Phase</w:t>
            </w:r>
            <w:r w:rsidR="001833A9">
              <w:rPr>
                <w:noProof/>
                <w:webHidden/>
              </w:rPr>
              <w:tab/>
            </w:r>
            <w:r w:rsidR="001833A9">
              <w:rPr>
                <w:noProof/>
                <w:webHidden/>
              </w:rPr>
              <w:fldChar w:fldCharType="begin"/>
            </w:r>
            <w:r w:rsidR="001833A9">
              <w:rPr>
                <w:noProof/>
                <w:webHidden/>
              </w:rPr>
              <w:instrText xml:space="preserve"> PAGEREF _Toc479359209 \h </w:instrText>
            </w:r>
            <w:r w:rsidR="001833A9">
              <w:rPr>
                <w:noProof/>
                <w:webHidden/>
              </w:rPr>
            </w:r>
            <w:r w:rsidR="001833A9">
              <w:rPr>
                <w:noProof/>
                <w:webHidden/>
              </w:rPr>
              <w:fldChar w:fldCharType="separate"/>
            </w:r>
            <w:r w:rsidR="001833A9">
              <w:rPr>
                <w:noProof/>
                <w:webHidden/>
              </w:rPr>
              <w:t>10</w:t>
            </w:r>
            <w:r w:rsidR="001833A9">
              <w:rPr>
                <w:noProof/>
                <w:webHidden/>
              </w:rPr>
              <w:fldChar w:fldCharType="end"/>
            </w:r>
          </w:hyperlink>
        </w:p>
        <w:p w14:paraId="393C32C2" w14:textId="77777777" w:rsidR="001833A9" w:rsidRDefault="00986040">
          <w:pPr>
            <w:pStyle w:val="TOC2"/>
            <w:rPr>
              <w:rFonts w:asciiTheme="minorHAnsi" w:eastAsiaTheme="minorEastAsia" w:hAnsiTheme="minorHAnsi" w:cstheme="minorBidi"/>
              <w:noProof/>
              <w:szCs w:val="22"/>
              <w:lang w:val="en-IN" w:eastAsia="en-IN"/>
            </w:rPr>
          </w:pPr>
          <w:hyperlink w:anchor="_Toc479359210" w:history="1">
            <w:r w:rsidR="001833A9" w:rsidRPr="00F61009">
              <w:rPr>
                <w:rStyle w:val="Hyperlink"/>
                <w:noProof/>
              </w:rPr>
              <w:t>3.1.</w:t>
            </w:r>
            <w:r w:rsidR="001833A9">
              <w:rPr>
                <w:rFonts w:asciiTheme="minorHAnsi" w:eastAsiaTheme="minorEastAsia" w:hAnsiTheme="minorHAnsi" w:cstheme="minorBidi"/>
                <w:noProof/>
                <w:szCs w:val="22"/>
                <w:lang w:val="en-IN" w:eastAsia="en-IN"/>
              </w:rPr>
              <w:tab/>
            </w:r>
            <w:r w:rsidR="001833A9" w:rsidRPr="00F61009">
              <w:rPr>
                <w:rStyle w:val="Hyperlink"/>
                <w:noProof/>
              </w:rPr>
              <w:t>Creating Proposal Sub-Task</w:t>
            </w:r>
            <w:r w:rsidR="001833A9">
              <w:rPr>
                <w:noProof/>
                <w:webHidden/>
              </w:rPr>
              <w:tab/>
            </w:r>
            <w:r w:rsidR="001833A9">
              <w:rPr>
                <w:noProof/>
                <w:webHidden/>
              </w:rPr>
              <w:fldChar w:fldCharType="begin"/>
            </w:r>
            <w:r w:rsidR="001833A9">
              <w:rPr>
                <w:noProof/>
                <w:webHidden/>
              </w:rPr>
              <w:instrText xml:space="preserve"> PAGEREF _Toc479359210 \h </w:instrText>
            </w:r>
            <w:r w:rsidR="001833A9">
              <w:rPr>
                <w:noProof/>
                <w:webHidden/>
              </w:rPr>
            </w:r>
            <w:r w:rsidR="001833A9">
              <w:rPr>
                <w:noProof/>
                <w:webHidden/>
              </w:rPr>
              <w:fldChar w:fldCharType="separate"/>
            </w:r>
            <w:r w:rsidR="001833A9">
              <w:rPr>
                <w:noProof/>
                <w:webHidden/>
              </w:rPr>
              <w:t>10</w:t>
            </w:r>
            <w:r w:rsidR="001833A9">
              <w:rPr>
                <w:noProof/>
                <w:webHidden/>
              </w:rPr>
              <w:fldChar w:fldCharType="end"/>
            </w:r>
          </w:hyperlink>
        </w:p>
        <w:p w14:paraId="55740FA5" w14:textId="77777777" w:rsidR="001833A9" w:rsidRDefault="00986040">
          <w:pPr>
            <w:pStyle w:val="TOC2"/>
            <w:rPr>
              <w:rFonts w:asciiTheme="minorHAnsi" w:eastAsiaTheme="minorEastAsia" w:hAnsiTheme="minorHAnsi" w:cstheme="minorBidi"/>
              <w:noProof/>
              <w:szCs w:val="22"/>
              <w:lang w:val="en-IN" w:eastAsia="en-IN"/>
            </w:rPr>
          </w:pPr>
          <w:hyperlink w:anchor="_Toc479359211" w:history="1">
            <w:r w:rsidR="001833A9" w:rsidRPr="00F61009">
              <w:rPr>
                <w:rStyle w:val="Hyperlink"/>
                <w:noProof/>
              </w:rPr>
              <w:t>3.2.</w:t>
            </w:r>
            <w:r w:rsidR="001833A9">
              <w:rPr>
                <w:rFonts w:asciiTheme="minorHAnsi" w:eastAsiaTheme="minorEastAsia" w:hAnsiTheme="minorHAnsi" w:cstheme="minorBidi"/>
                <w:noProof/>
                <w:szCs w:val="22"/>
                <w:lang w:val="en-IN" w:eastAsia="en-IN"/>
              </w:rPr>
              <w:tab/>
            </w:r>
            <w:r w:rsidR="001833A9" w:rsidRPr="00F61009">
              <w:rPr>
                <w:rStyle w:val="Hyperlink"/>
                <w:noProof/>
              </w:rPr>
              <w:t>Creating Proposal entry</w:t>
            </w:r>
            <w:r w:rsidR="001833A9">
              <w:rPr>
                <w:noProof/>
                <w:webHidden/>
              </w:rPr>
              <w:tab/>
            </w:r>
            <w:r w:rsidR="001833A9">
              <w:rPr>
                <w:noProof/>
                <w:webHidden/>
              </w:rPr>
              <w:fldChar w:fldCharType="begin"/>
            </w:r>
            <w:r w:rsidR="001833A9">
              <w:rPr>
                <w:noProof/>
                <w:webHidden/>
              </w:rPr>
              <w:instrText xml:space="preserve"> PAGEREF _Toc479359211 \h </w:instrText>
            </w:r>
            <w:r w:rsidR="001833A9">
              <w:rPr>
                <w:noProof/>
                <w:webHidden/>
              </w:rPr>
            </w:r>
            <w:r w:rsidR="001833A9">
              <w:rPr>
                <w:noProof/>
                <w:webHidden/>
              </w:rPr>
              <w:fldChar w:fldCharType="separate"/>
            </w:r>
            <w:r w:rsidR="001833A9">
              <w:rPr>
                <w:noProof/>
                <w:webHidden/>
              </w:rPr>
              <w:t>12</w:t>
            </w:r>
            <w:r w:rsidR="001833A9">
              <w:rPr>
                <w:noProof/>
                <w:webHidden/>
              </w:rPr>
              <w:fldChar w:fldCharType="end"/>
            </w:r>
          </w:hyperlink>
        </w:p>
        <w:p w14:paraId="60891E9B" w14:textId="77777777" w:rsidR="001833A9" w:rsidRDefault="00986040">
          <w:pPr>
            <w:pStyle w:val="TOC1"/>
            <w:rPr>
              <w:rFonts w:asciiTheme="minorHAnsi" w:eastAsiaTheme="minorEastAsia" w:hAnsiTheme="minorHAnsi" w:cstheme="minorBidi"/>
              <w:noProof/>
              <w:sz w:val="22"/>
              <w:szCs w:val="22"/>
              <w:lang w:val="en-IN" w:eastAsia="en-IN"/>
            </w:rPr>
          </w:pPr>
          <w:hyperlink w:anchor="_Toc479359212" w:history="1">
            <w:r w:rsidR="001833A9" w:rsidRPr="00F61009">
              <w:rPr>
                <w:rStyle w:val="Hyperlink"/>
                <w:noProof/>
              </w:rPr>
              <w:t>4.</w:t>
            </w:r>
            <w:r w:rsidR="001833A9">
              <w:rPr>
                <w:rFonts w:asciiTheme="minorHAnsi" w:eastAsiaTheme="minorEastAsia" w:hAnsiTheme="minorHAnsi" w:cstheme="minorBidi"/>
                <w:noProof/>
                <w:sz w:val="22"/>
                <w:szCs w:val="22"/>
                <w:lang w:val="en-IN" w:eastAsia="en-IN"/>
              </w:rPr>
              <w:tab/>
            </w:r>
            <w:r w:rsidR="001833A9" w:rsidRPr="00F61009">
              <w:rPr>
                <w:rStyle w:val="Hyperlink"/>
                <w:noProof/>
              </w:rPr>
              <w:t>Delivery Phase (Direct Order begins here)</w:t>
            </w:r>
            <w:r w:rsidR="001833A9">
              <w:rPr>
                <w:noProof/>
                <w:webHidden/>
              </w:rPr>
              <w:tab/>
            </w:r>
            <w:r w:rsidR="001833A9">
              <w:rPr>
                <w:noProof/>
                <w:webHidden/>
              </w:rPr>
              <w:fldChar w:fldCharType="begin"/>
            </w:r>
            <w:r w:rsidR="001833A9">
              <w:rPr>
                <w:noProof/>
                <w:webHidden/>
              </w:rPr>
              <w:instrText xml:space="preserve"> PAGEREF _Toc479359212 \h </w:instrText>
            </w:r>
            <w:r w:rsidR="001833A9">
              <w:rPr>
                <w:noProof/>
                <w:webHidden/>
              </w:rPr>
            </w:r>
            <w:r w:rsidR="001833A9">
              <w:rPr>
                <w:noProof/>
                <w:webHidden/>
              </w:rPr>
              <w:fldChar w:fldCharType="separate"/>
            </w:r>
            <w:r w:rsidR="001833A9">
              <w:rPr>
                <w:noProof/>
                <w:webHidden/>
              </w:rPr>
              <w:t>13</w:t>
            </w:r>
            <w:r w:rsidR="001833A9">
              <w:rPr>
                <w:noProof/>
                <w:webHidden/>
              </w:rPr>
              <w:fldChar w:fldCharType="end"/>
            </w:r>
          </w:hyperlink>
        </w:p>
        <w:p w14:paraId="07680F35" w14:textId="77777777" w:rsidR="001833A9" w:rsidRDefault="00986040">
          <w:pPr>
            <w:pStyle w:val="TOC2"/>
            <w:rPr>
              <w:rFonts w:asciiTheme="minorHAnsi" w:eastAsiaTheme="minorEastAsia" w:hAnsiTheme="minorHAnsi" w:cstheme="minorBidi"/>
              <w:noProof/>
              <w:szCs w:val="22"/>
              <w:lang w:val="en-IN" w:eastAsia="en-IN"/>
            </w:rPr>
          </w:pPr>
          <w:hyperlink w:anchor="_Toc479359213" w:history="1">
            <w:r w:rsidR="001833A9" w:rsidRPr="00F61009">
              <w:rPr>
                <w:rStyle w:val="Hyperlink"/>
                <w:noProof/>
              </w:rPr>
              <w:t>4.1.</w:t>
            </w:r>
            <w:r w:rsidR="001833A9">
              <w:rPr>
                <w:rFonts w:asciiTheme="minorHAnsi" w:eastAsiaTheme="minorEastAsia" w:hAnsiTheme="minorHAnsi" w:cstheme="minorBidi"/>
                <w:noProof/>
                <w:szCs w:val="22"/>
                <w:lang w:val="en-IN" w:eastAsia="en-IN"/>
              </w:rPr>
              <w:tab/>
            </w:r>
            <w:r w:rsidR="001833A9" w:rsidRPr="00F61009">
              <w:rPr>
                <w:rStyle w:val="Hyperlink"/>
                <w:noProof/>
              </w:rPr>
              <w:t>Analyze Subtasks</w:t>
            </w:r>
            <w:r w:rsidR="001833A9">
              <w:rPr>
                <w:noProof/>
                <w:webHidden/>
              </w:rPr>
              <w:tab/>
            </w:r>
            <w:r w:rsidR="001833A9">
              <w:rPr>
                <w:noProof/>
                <w:webHidden/>
              </w:rPr>
              <w:fldChar w:fldCharType="begin"/>
            </w:r>
            <w:r w:rsidR="001833A9">
              <w:rPr>
                <w:noProof/>
                <w:webHidden/>
              </w:rPr>
              <w:instrText xml:space="preserve"> PAGEREF _Toc479359213 \h </w:instrText>
            </w:r>
            <w:r w:rsidR="001833A9">
              <w:rPr>
                <w:noProof/>
                <w:webHidden/>
              </w:rPr>
            </w:r>
            <w:r w:rsidR="001833A9">
              <w:rPr>
                <w:noProof/>
                <w:webHidden/>
              </w:rPr>
              <w:fldChar w:fldCharType="separate"/>
            </w:r>
            <w:r w:rsidR="001833A9">
              <w:rPr>
                <w:noProof/>
                <w:webHidden/>
              </w:rPr>
              <w:t>13</w:t>
            </w:r>
            <w:r w:rsidR="001833A9">
              <w:rPr>
                <w:noProof/>
                <w:webHidden/>
              </w:rPr>
              <w:fldChar w:fldCharType="end"/>
            </w:r>
          </w:hyperlink>
        </w:p>
        <w:p w14:paraId="3E1C1123" w14:textId="77777777" w:rsidR="001833A9" w:rsidRDefault="00986040">
          <w:pPr>
            <w:pStyle w:val="TOC2"/>
            <w:rPr>
              <w:rFonts w:asciiTheme="minorHAnsi" w:eastAsiaTheme="minorEastAsia" w:hAnsiTheme="minorHAnsi" w:cstheme="minorBidi"/>
              <w:noProof/>
              <w:szCs w:val="22"/>
              <w:lang w:val="en-IN" w:eastAsia="en-IN"/>
            </w:rPr>
          </w:pPr>
          <w:hyperlink w:anchor="_Toc479359214" w:history="1">
            <w:r w:rsidR="001833A9" w:rsidRPr="00F61009">
              <w:rPr>
                <w:rStyle w:val="Hyperlink"/>
                <w:noProof/>
              </w:rPr>
              <w:t>4.2.</w:t>
            </w:r>
            <w:r w:rsidR="001833A9">
              <w:rPr>
                <w:rFonts w:asciiTheme="minorHAnsi" w:eastAsiaTheme="minorEastAsia" w:hAnsiTheme="minorHAnsi" w:cstheme="minorBidi"/>
                <w:noProof/>
                <w:szCs w:val="22"/>
                <w:lang w:val="en-IN" w:eastAsia="en-IN"/>
              </w:rPr>
              <w:tab/>
            </w:r>
            <w:r w:rsidR="001833A9" w:rsidRPr="00F61009">
              <w:rPr>
                <w:rStyle w:val="Hyperlink"/>
                <w:noProof/>
              </w:rPr>
              <w:t>Creating Delivery Subtasks</w:t>
            </w:r>
            <w:r w:rsidR="001833A9">
              <w:rPr>
                <w:noProof/>
                <w:webHidden/>
              </w:rPr>
              <w:tab/>
            </w:r>
            <w:r w:rsidR="001833A9">
              <w:rPr>
                <w:noProof/>
                <w:webHidden/>
              </w:rPr>
              <w:fldChar w:fldCharType="begin"/>
            </w:r>
            <w:r w:rsidR="001833A9">
              <w:rPr>
                <w:noProof/>
                <w:webHidden/>
              </w:rPr>
              <w:instrText xml:space="preserve"> PAGEREF _Toc479359214 \h </w:instrText>
            </w:r>
            <w:r w:rsidR="001833A9">
              <w:rPr>
                <w:noProof/>
                <w:webHidden/>
              </w:rPr>
            </w:r>
            <w:r w:rsidR="001833A9">
              <w:rPr>
                <w:noProof/>
                <w:webHidden/>
              </w:rPr>
              <w:fldChar w:fldCharType="separate"/>
            </w:r>
            <w:r w:rsidR="001833A9">
              <w:rPr>
                <w:noProof/>
                <w:webHidden/>
              </w:rPr>
              <w:t>14</w:t>
            </w:r>
            <w:r w:rsidR="001833A9">
              <w:rPr>
                <w:noProof/>
                <w:webHidden/>
              </w:rPr>
              <w:fldChar w:fldCharType="end"/>
            </w:r>
          </w:hyperlink>
        </w:p>
        <w:p w14:paraId="55CA3DFC" w14:textId="77777777" w:rsidR="001833A9" w:rsidRDefault="00986040">
          <w:pPr>
            <w:pStyle w:val="TOC1"/>
            <w:rPr>
              <w:rFonts w:asciiTheme="minorHAnsi" w:eastAsiaTheme="minorEastAsia" w:hAnsiTheme="minorHAnsi" w:cstheme="minorBidi"/>
              <w:noProof/>
              <w:sz w:val="22"/>
              <w:szCs w:val="22"/>
              <w:lang w:val="en-IN" w:eastAsia="en-IN"/>
            </w:rPr>
          </w:pPr>
          <w:hyperlink w:anchor="_Toc479359215" w:history="1">
            <w:r w:rsidR="001833A9" w:rsidRPr="00F61009">
              <w:rPr>
                <w:rStyle w:val="Hyperlink"/>
                <w:noProof/>
              </w:rPr>
              <w:t>5.</w:t>
            </w:r>
            <w:r w:rsidR="001833A9">
              <w:rPr>
                <w:rFonts w:asciiTheme="minorHAnsi" w:eastAsiaTheme="minorEastAsia" w:hAnsiTheme="minorHAnsi" w:cstheme="minorBidi"/>
                <w:noProof/>
                <w:sz w:val="22"/>
                <w:szCs w:val="22"/>
                <w:lang w:val="en-IN" w:eastAsia="en-IN"/>
              </w:rPr>
              <w:tab/>
            </w:r>
            <w:r w:rsidR="001833A9" w:rsidRPr="00F61009">
              <w:rPr>
                <w:rStyle w:val="Hyperlink"/>
                <w:noProof/>
              </w:rPr>
              <w:t>Confirming the Delivery</w:t>
            </w:r>
            <w:r w:rsidR="001833A9">
              <w:rPr>
                <w:noProof/>
                <w:webHidden/>
              </w:rPr>
              <w:tab/>
            </w:r>
            <w:r w:rsidR="001833A9">
              <w:rPr>
                <w:noProof/>
                <w:webHidden/>
              </w:rPr>
              <w:fldChar w:fldCharType="begin"/>
            </w:r>
            <w:r w:rsidR="001833A9">
              <w:rPr>
                <w:noProof/>
                <w:webHidden/>
              </w:rPr>
              <w:instrText xml:space="preserve"> PAGEREF _Toc479359215 \h </w:instrText>
            </w:r>
            <w:r w:rsidR="001833A9">
              <w:rPr>
                <w:noProof/>
                <w:webHidden/>
              </w:rPr>
            </w:r>
            <w:r w:rsidR="001833A9">
              <w:rPr>
                <w:noProof/>
                <w:webHidden/>
              </w:rPr>
              <w:fldChar w:fldCharType="separate"/>
            </w:r>
            <w:r w:rsidR="001833A9">
              <w:rPr>
                <w:noProof/>
                <w:webHidden/>
              </w:rPr>
              <w:t>17</w:t>
            </w:r>
            <w:r w:rsidR="001833A9">
              <w:rPr>
                <w:noProof/>
                <w:webHidden/>
              </w:rPr>
              <w:fldChar w:fldCharType="end"/>
            </w:r>
          </w:hyperlink>
        </w:p>
        <w:p w14:paraId="4AB8D752" w14:textId="77777777" w:rsidR="001833A9" w:rsidRDefault="00986040">
          <w:pPr>
            <w:pStyle w:val="TOC2"/>
            <w:rPr>
              <w:rFonts w:asciiTheme="minorHAnsi" w:eastAsiaTheme="minorEastAsia" w:hAnsiTheme="minorHAnsi" w:cstheme="minorBidi"/>
              <w:noProof/>
              <w:szCs w:val="22"/>
              <w:lang w:val="en-IN" w:eastAsia="en-IN"/>
            </w:rPr>
          </w:pPr>
          <w:hyperlink w:anchor="_Toc479359216" w:history="1">
            <w:r w:rsidR="001833A9" w:rsidRPr="00F61009">
              <w:rPr>
                <w:rStyle w:val="Hyperlink"/>
                <w:noProof/>
              </w:rPr>
              <w:t>5.1.</w:t>
            </w:r>
            <w:r w:rsidR="001833A9">
              <w:rPr>
                <w:rFonts w:asciiTheme="minorHAnsi" w:eastAsiaTheme="minorEastAsia" w:hAnsiTheme="minorHAnsi" w:cstheme="minorBidi"/>
                <w:noProof/>
                <w:szCs w:val="22"/>
                <w:lang w:val="en-IN" w:eastAsia="en-IN"/>
              </w:rPr>
              <w:tab/>
            </w:r>
            <w:r w:rsidR="001833A9" w:rsidRPr="00F61009">
              <w:rPr>
                <w:rStyle w:val="Hyperlink"/>
                <w:noProof/>
              </w:rPr>
              <w:t>Entering Agreed Delivery Date</w:t>
            </w:r>
            <w:r w:rsidR="001833A9">
              <w:rPr>
                <w:noProof/>
                <w:webHidden/>
              </w:rPr>
              <w:tab/>
            </w:r>
            <w:r w:rsidR="001833A9">
              <w:rPr>
                <w:noProof/>
                <w:webHidden/>
              </w:rPr>
              <w:fldChar w:fldCharType="begin"/>
            </w:r>
            <w:r w:rsidR="001833A9">
              <w:rPr>
                <w:noProof/>
                <w:webHidden/>
              </w:rPr>
              <w:instrText xml:space="preserve"> PAGEREF _Toc479359216 \h </w:instrText>
            </w:r>
            <w:r w:rsidR="001833A9">
              <w:rPr>
                <w:noProof/>
                <w:webHidden/>
              </w:rPr>
            </w:r>
            <w:r w:rsidR="001833A9">
              <w:rPr>
                <w:noProof/>
                <w:webHidden/>
              </w:rPr>
              <w:fldChar w:fldCharType="separate"/>
            </w:r>
            <w:r w:rsidR="001833A9">
              <w:rPr>
                <w:noProof/>
                <w:webHidden/>
              </w:rPr>
              <w:t>17</w:t>
            </w:r>
            <w:r w:rsidR="001833A9">
              <w:rPr>
                <w:noProof/>
                <w:webHidden/>
              </w:rPr>
              <w:fldChar w:fldCharType="end"/>
            </w:r>
          </w:hyperlink>
        </w:p>
        <w:p w14:paraId="30293869" w14:textId="77777777" w:rsidR="001833A9" w:rsidRDefault="00986040">
          <w:pPr>
            <w:pStyle w:val="TOC2"/>
            <w:rPr>
              <w:rFonts w:asciiTheme="minorHAnsi" w:eastAsiaTheme="minorEastAsia" w:hAnsiTheme="minorHAnsi" w:cstheme="minorBidi"/>
              <w:noProof/>
              <w:szCs w:val="22"/>
              <w:lang w:val="en-IN" w:eastAsia="en-IN"/>
            </w:rPr>
          </w:pPr>
          <w:hyperlink w:anchor="_Toc479359217" w:history="1">
            <w:r w:rsidR="001833A9" w:rsidRPr="00F61009">
              <w:rPr>
                <w:rStyle w:val="Hyperlink"/>
                <w:noProof/>
              </w:rPr>
              <w:t>5.2.</w:t>
            </w:r>
            <w:r w:rsidR="001833A9">
              <w:rPr>
                <w:rFonts w:asciiTheme="minorHAnsi" w:eastAsiaTheme="minorEastAsia" w:hAnsiTheme="minorHAnsi" w:cstheme="minorBidi"/>
                <w:noProof/>
                <w:szCs w:val="22"/>
                <w:lang w:val="en-IN" w:eastAsia="en-IN"/>
              </w:rPr>
              <w:tab/>
            </w:r>
            <w:r w:rsidR="001833A9" w:rsidRPr="00F61009">
              <w:rPr>
                <w:rStyle w:val="Hyperlink"/>
                <w:noProof/>
              </w:rPr>
              <w:t>Handling deviations</w:t>
            </w:r>
            <w:r w:rsidR="001833A9">
              <w:rPr>
                <w:noProof/>
                <w:webHidden/>
              </w:rPr>
              <w:tab/>
            </w:r>
            <w:r w:rsidR="001833A9">
              <w:rPr>
                <w:noProof/>
                <w:webHidden/>
              </w:rPr>
              <w:fldChar w:fldCharType="begin"/>
            </w:r>
            <w:r w:rsidR="001833A9">
              <w:rPr>
                <w:noProof/>
                <w:webHidden/>
              </w:rPr>
              <w:instrText xml:space="preserve"> PAGEREF _Toc479359217 \h </w:instrText>
            </w:r>
            <w:r w:rsidR="001833A9">
              <w:rPr>
                <w:noProof/>
                <w:webHidden/>
              </w:rPr>
            </w:r>
            <w:r w:rsidR="001833A9">
              <w:rPr>
                <w:noProof/>
                <w:webHidden/>
              </w:rPr>
              <w:fldChar w:fldCharType="separate"/>
            </w:r>
            <w:r w:rsidR="001833A9">
              <w:rPr>
                <w:noProof/>
                <w:webHidden/>
              </w:rPr>
              <w:t>17</w:t>
            </w:r>
            <w:r w:rsidR="001833A9">
              <w:rPr>
                <w:noProof/>
                <w:webHidden/>
              </w:rPr>
              <w:fldChar w:fldCharType="end"/>
            </w:r>
          </w:hyperlink>
        </w:p>
        <w:p w14:paraId="3865E2E5" w14:textId="77777777" w:rsidR="001833A9" w:rsidRDefault="00986040">
          <w:pPr>
            <w:pStyle w:val="TOC1"/>
            <w:rPr>
              <w:rFonts w:asciiTheme="minorHAnsi" w:eastAsiaTheme="minorEastAsia" w:hAnsiTheme="minorHAnsi" w:cstheme="minorBidi"/>
              <w:noProof/>
              <w:sz w:val="22"/>
              <w:szCs w:val="22"/>
              <w:lang w:val="en-IN" w:eastAsia="en-IN"/>
            </w:rPr>
          </w:pPr>
          <w:hyperlink w:anchor="_Toc479359218" w:history="1">
            <w:r w:rsidR="001833A9" w:rsidRPr="00F61009">
              <w:rPr>
                <w:rStyle w:val="Hyperlink"/>
                <w:noProof/>
              </w:rPr>
              <w:t>6.</w:t>
            </w:r>
            <w:r w:rsidR="001833A9">
              <w:rPr>
                <w:rFonts w:asciiTheme="minorHAnsi" w:eastAsiaTheme="minorEastAsia" w:hAnsiTheme="minorHAnsi" w:cstheme="minorBidi"/>
                <w:noProof/>
                <w:sz w:val="22"/>
                <w:szCs w:val="22"/>
                <w:lang w:val="en-IN" w:eastAsia="en-IN"/>
              </w:rPr>
              <w:tab/>
            </w:r>
            <w:r w:rsidR="001833A9" w:rsidRPr="00F61009">
              <w:rPr>
                <w:rStyle w:val="Hyperlink"/>
                <w:noProof/>
              </w:rPr>
              <w:t>Follow Up Phase</w:t>
            </w:r>
            <w:r w:rsidR="001833A9">
              <w:rPr>
                <w:noProof/>
                <w:webHidden/>
              </w:rPr>
              <w:tab/>
            </w:r>
            <w:r w:rsidR="001833A9">
              <w:rPr>
                <w:noProof/>
                <w:webHidden/>
              </w:rPr>
              <w:fldChar w:fldCharType="begin"/>
            </w:r>
            <w:r w:rsidR="001833A9">
              <w:rPr>
                <w:noProof/>
                <w:webHidden/>
              </w:rPr>
              <w:instrText xml:space="preserve"> PAGEREF _Toc479359218 \h </w:instrText>
            </w:r>
            <w:r w:rsidR="001833A9">
              <w:rPr>
                <w:noProof/>
                <w:webHidden/>
              </w:rPr>
            </w:r>
            <w:r w:rsidR="001833A9">
              <w:rPr>
                <w:noProof/>
                <w:webHidden/>
              </w:rPr>
              <w:fldChar w:fldCharType="separate"/>
            </w:r>
            <w:r w:rsidR="001833A9">
              <w:rPr>
                <w:noProof/>
                <w:webHidden/>
              </w:rPr>
              <w:t>19</w:t>
            </w:r>
            <w:r w:rsidR="001833A9">
              <w:rPr>
                <w:noProof/>
                <w:webHidden/>
              </w:rPr>
              <w:fldChar w:fldCharType="end"/>
            </w:r>
          </w:hyperlink>
        </w:p>
        <w:p w14:paraId="37BE415C" w14:textId="77777777" w:rsidR="001833A9" w:rsidRDefault="00986040">
          <w:pPr>
            <w:pStyle w:val="TOC2"/>
            <w:rPr>
              <w:rFonts w:asciiTheme="minorHAnsi" w:eastAsiaTheme="minorEastAsia" w:hAnsiTheme="minorHAnsi" w:cstheme="minorBidi"/>
              <w:noProof/>
              <w:szCs w:val="22"/>
              <w:lang w:val="en-IN" w:eastAsia="en-IN"/>
            </w:rPr>
          </w:pPr>
          <w:hyperlink w:anchor="_Toc479359219" w:history="1">
            <w:r w:rsidR="001833A9" w:rsidRPr="00F61009">
              <w:rPr>
                <w:rStyle w:val="Hyperlink"/>
                <w:noProof/>
              </w:rPr>
              <w:t>6.1.</w:t>
            </w:r>
            <w:r w:rsidR="001833A9">
              <w:rPr>
                <w:rFonts w:asciiTheme="minorHAnsi" w:eastAsiaTheme="minorEastAsia" w:hAnsiTheme="minorHAnsi" w:cstheme="minorBidi"/>
                <w:noProof/>
                <w:szCs w:val="22"/>
                <w:lang w:val="en-IN" w:eastAsia="en-IN"/>
              </w:rPr>
              <w:tab/>
            </w:r>
            <w:r w:rsidR="001833A9" w:rsidRPr="00F61009">
              <w:rPr>
                <w:rStyle w:val="Hyperlink"/>
                <w:noProof/>
              </w:rPr>
              <w:t>Post Approval Activity</w:t>
            </w:r>
            <w:r w:rsidR="001833A9">
              <w:rPr>
                <w:noProof/>
                <w:webHidden/>
              </w:rPr>
              <w:tab/>
            </w:r>
            <w:r w:rsidR="001833A9">
              <w:rPr>
                <w:noProof/>
                <w:webHidden/>
              </w:rPr>
              <w:fldChar w:fldCharType="begin"/>
            </w:r>
            <w:r w:rsidR="001833A9">
              <w:rPr>
                <w:noProof/>
                <w:webHidden/>
              </w:rPr>
              <w:instrText xml:space="preserve"> PAGEREF _Toc479359219 \h </w:instrText>
            </w:r>
            <w:r w:rsidR="001833A9">
              <w:rPr>
                <w:noProof/>
                <w:webHidden/>
              </w:rPr>
            </w:r>
            <w:r w:rsidR="001833A9">
              <w:rPr>
                <w:noProof/>
                <w:webHidden/>
              </w:rPr>
              <w:fldChar w:fldCharType="separate"/>
            </w:r>
            <w:r w:rsidR="001833A9">
              <w:rPr>
                <w:noProof/>
                <w:webHidden/>
              </w:rPr>
              <w:t>20</w:t>
            </w:r>
            <w:r w:rsidR="001833A9">
              <w:rPr>
                <w:noProof/>
                <w:webHidden/>
              </w:rPr>
              <w:fldChar w:fldCharType="end"/>
            </w:r>
          </w:hyperlink>
        </w:p>
        <w:p w14:paraId="26F2A8E4" w14:textId="4289E682" w:rsidR="000C3615" w:rsidRDefault="000C3615">
          <w:r>
            <w:rPr>
              <w:b/>
              <w:bCs/>
              <w:noProof/>
            </w:rPr>
            <w:fldChar w:fldCharType="end"/>
          </w:r>
        </w:p>
      </w:sdtContent>
    </w:sdt>
    <w:p w14:paraId="5936649C" w14:textId="77777777" w:rsidR="00D14AA2" w:rsidRPr="00E923DD" w:rsidRDefault="00D14AA2" w:rsidP="00D14AA2">
      <w:pPr>
        <w:rPr>
          <w:lang w:val="en-GB"/>
        </w:rPr>
        <w:sectPr w:rsidR="00D14AA2" w:rsidRPr="00E923DD" w:rsidSect="00EF6488">
          <w:headerReference w:type="first" r:id="rId16"/>
          <w:footerReference w:type="first" r:id="rId17"/>
          <w:pgSz w:w="12240" w:h="15840" w:code="1"/>
          <w:pgMar w:top="1440" w:right="1440" w:bottom="1440" w:left="1440" w:header="720" w:footer="720" w:gutter="0"/>
          <w:pgBorders w:offsetFrom="page">
            <w:top w:val="single" w:sz="4" w:space="24" w:color="4B4B4B"/>
            <w:left w:val="single" w:sz="4" w:space="24" w:color="4B4B4B"/>
            <w:bottom w:val="single" w:sz="4" w:space="24" w:color="4B4B4B"/>
            <w:right w:val="single" w:sz="4" w:space="24" w:color="4B4B4B"/>
          </w:pgBorders>
          <w:cols w:space="720"/>
          <w:titlePg/>
          <w:docGrid w:linePitch="360"/>
        </w:sectPr>
      </w:pPr>
    </w:p>
    <w:p w14:paraId="5936649D" w14:textId="3421F97E" w:rsidR="004B1906" w:rsidRDefault="00381B84" w:rsidP="00C3356D">
      <w:pPr>
        <w:pStyle w:val="Heading1"/>
        <w:numPr>
          <w:ilvl w:val="0"/>
          <w:numId w:val="10"/>
        </w:numPr>
      </w:pPr>
      <w:bookmarkStart w:id="6" w:name="_Toc479359198"/>
      <w:r>
        <w:lastRenderedPageBreak/>
        <w:t>Document Overview</w:t>
      </w:r>
      <w:bookmarkEnd w:id="6"/>
    </w:p>
    <w:p w14:paraId="20EBCA89" w14:textId="77777777" w:rsidR="00F9666A" w:rsidRDefault="00F9666A" w:rsidP="00F9666A"/>
    <w:p w14:paraId="39ED62C7" w14:textId="10379376" w:rsidR="00381B84" w:rsidRPr="0051159D" w:rsidRDefault="00381B84" w:rsidP="002819B5">
      <w:pPr>
        <w:pStyle w:val="Indent"/>
        <w:ind w:left="0"/>
        <w:jc w:val="both"/>
        <w:rPr>
          <w:rFonts w:asciiTheme="majorHAnsi" w:hAnsiTheme="majorHAnsi" w:cs="Arial"/>
          <w:szCs w:val="24"/>
          <w:lang w:val="en-US"/>
        </w:rPr>
      </w:pPr>
      <w:r w:rsidRPr="0051159D">
        <w:rPr>
          <w:rFonts w:asciiTheme="majorHAnsi" w:hAnsiTheme="majorHAnsi" w:cs="Arial"/>
          <w:szCs w:val="24"/>
          <w:lang w:val="en-US"/>
        </w:rPr>
        <w:t>This Global Service Delivery Working instruction</w:t>
      </w:r>
      <w:r w:rsidRPr="0051159D">
        <w:rPr>
          <w:rFonts w:asciiTheme="majorHAnsi" w:hAnsiTheme="majorHAnsi" w:cs="Arial"/>
          <w:color w:val="76923C" w:themeColor="accent3" w:themeShade="BF"/>
          <w:szCs w:val="24"/>
          <w:lang w:val="en-US"/>
        </w:rPr>
        <w:t xml:space="preserve"> </w:t>
      </w:r>
      <w:r w:rsidRPr="0051159D">
        <w:rPr>
          <w:rFonts w:asciiTheme="majorHAnsi" w:hAnsiTheme="majorHAnsi" w:cs="Arial"/>
          <w:szCs w:val="24"/>
          <w:lang w:val="en-US"/>
        </w:rPr>
        <w:t xml:space="preserve">Document provides working instruction on how a Delivery Coordinator should handle a new request or delivery. It briefs the procedure on how a DC should handle the Job in each IDP </w:t>
      </w:r>
      <w:r w:rsidR="00981B91">
        <w:rPr>
          <w:rFonts w:asciiTheme="majorHAnsi" w:hAnsiTheme="majorHAnsi" w:cs="Arial"/>
          <w:szCs w:val="24"/>
          <w:lang w:val="en-US"/>
        </w:rPr>
        <w:t xml:space="preserve">(Infrastructure Delivery Process) </w:t>
      </w:r>
      <w:r w:rsidRPr="0051159D">
        <w:rPr>
          <w:rFonts w:asciiTheme="majorHAnsi" w:hAnsiTheme="majorHAnsi" w:cs="Arial"/>
          <w:szCs w:val="24"/>
          <w:lang w:val="en-US"/>
        </w:rPr>
        <w:t>Phases.</w:t>
      </w:r>
    </w:p>
    <w:p w14:paraId="62F3418F" w14:textId="77777777" w:rsidR="00381B84" w:rsidRPr="0051159D" w:rsidRDefault="00381B84" w:rsidP="00381B84">
      <w:pPr>
        <w:pStyle w:val="Indent"/>
        <w:ind w:left="0"/>
        <w:rPr>
          <w:rFonts w:asciiTheme="majorHAnsi" w:hAnsiTheme="majorHAnsi" w:cs="Arial"/>
          <w:szCs w:val="24"/>
          <w:lang w:val="en-US"/>
        </w:rPr>
      </w:pPr>
    </w:p>
    <w:p w14:paraId="2926FFEA" w14:textId="3F20BE07" w:rsidR="00381B84" w:rsidRPr="0051159D" w:rsidRDefault="00381B84" w:rsidP="002819B5">
      <w:pPr>
        <w:jc w:val="both"/>
        <w:rPr>
          <w:rFonts w:asciiTheme="majorHAnsi" w:hAnsiTheme="majorHAnsi" w:cs="Arial"/>
        </w:rPr>
      </w:pPr>
      <w:r w:rsidRPr="0051159D">
        <w:rPr>
          <w:rFonts w:asciiTheme="majorHAnsi" w:hAnsiTheme="majorHAnsi" w:cs="Arial"/>
        </w:rPr>
        <w:t xml:space="preserve">The following activities are required to be done during coordination of an Order IT job (Request </w:t>
      </w:r>
      <w:r w:rsidR="00981B91">
        <w:rPr>
          <w:rFonts w:asciiTheme="majorHAnsi" w:hAnsiTheme="majorHAnsi" w:cs="Arial"/>
        </w:rPr>
        <w:t xml:space="preserve">Special Services </w:t>
      </w:r>
      <w:r w:rsidRPr="0051159D">
        <w:rPr>
          <w:rFonts w:asciiTheme="majorHAnsi" w:hAnsiTheme="majorHAnsi" w:cs="Arial"/>
        </w:rPr>
        <w:t>or Direct Order)</w:t>
      </w:r>
    </w:p>
    <w:p w14:paraId="708F0DE5" w14:textId="77777777" w:rsidR="00381B84" w:rsidRPr="002819B5" w:rsidRDefault="00381B84" w:rsidP="002819B5">
      <w:pPr>
        <w:jc w:val="both"/>
        <w:rPr>
          <w:rFonts w:asciiTheme="majorHAnsi" w:hAnsiTheme="majorHAnsi" w:cs="Arial"/>
        </w:rPr>
      </w:pPr>
    </w:p>
    <w:p w14:paraId="0B7BCFC2" w14:textId="5221603F" w:rsidR="00C7039F" w:rsidRPr="002819B5" w:rsidRDefault="00C7039F" w:rsidP="002819B5">
      <w:pPr>
        <w:jc w:val="both"/>
        <w:rPr>
          <w:rFonts w:asciiTheme="majorHAnsi" w:hAnsiTheme="majorHAnsi" w:cs="Arial"/>
        </w:rPr>
      </w:pPr>
      <w:r w:rsidRPr="002819B5">
        <w:rPr>
          <w:rFonts w:asciiTheme="majorHAnsi" w:hAnsiTheme="majorHAnsi" w:cs="Arial"/>
        </w:rPr>
        <w:t xml:space="preserve">This document can be used as an initial introduction to new DC’s. Order IT’s main task is to formalize communication between the requester and </w:t>
      </w:r>
      <w:r w:rsidR="005F31E6" w:rsidRPr="002819B5">
        <w:rPr>
          <w:rFonts w:asciiTheme="majorHAnsi" w:hAnsiTheme="majorHAnsi" w:cs="Arial"/>
        </w:rPr>
        <w:t>DC during the delivery process.</w:t>
      </w:r>
    </w:p>
    <w:p w14:paraId="722C2ADE" w14:textId="0D7EF4A7" w:rsidR="0020763E" w:rsidRDefault="0020763E" w:rsidP="003A77E4">
      <w:pPr>
        <w:pStyle w:val="Heading2"/>
      </w:pPr>
      <w:bookmarkStart w:id="7" w:name="_Toc479359199"/>
      <w:r>
        <w:t>Roles and Responsibilities</w:t>
      </w:r>
      <w:bookmarkEnd w:id="7"/>
    </w:p>
    <w:p w14:paraId="0AF8FFEE" w14:textId="77777777" w:rsidR="0020763E" w:rsidRDefault="0020763E"/>
    <w:p w14:paraId="5A7C5E11" w14:textId="3B505F09" w:rsidR="0020763E" w:rsidRPr="003A77E4" w:rsidRDefault="0020763E">
      <w:pPr>
        <w:rPr>
          <w:u w:val="single"/>
        </w:rPr>
      </w:pPr>
      <w:r w:rsidRPr="003A77E4">
        <w:rPr>
          <w:u w:val="single"/>
        </w:rPr>
        <w:t>Orderer/Requester</w:t>
      </w:r>
    </w:p>
    <w:p w14:paraId="7031A33D" w14:textId="77777777" w:rsidR="0020763E" w:rsidRDefault="0020763E"/>
    <w:p w14:paraId="155AAA1F" w14:textId="492DBFA2" w:rsidR="0020763E" w:rsidRPr="004F2934" w:rsidRDefault="0020763E" w:rsidP="00B06D35">
      <w:pPr>
        <w:jc w:val="both"/>
        <w:rPr>
          <w:rFonts w:asciiTheme="majorHAnsi" w:hAnsiTheme="majorHAnsi" w:cs="Arial"/>
        </w:rPr>
      </w:pPr>
      <w:r w:rsidRPr="004F2934">
        <w:rPr>
          <w:rFonts w:asciiTheme="majorHAnsi" w:hAnsiTheme="majorHAnsi" w:cs="Arial"/>
        </w:rPr>
        <w:t xml:space="preserve">An Orderer / Requester </w:t>
      </w:r>
      <w:r w:rsidR="003A77E4" w:rsidRPr="004F2934">
        <w:rPr>
          <w:rFonts w:asciiTheme="majorHAnsi" w:hAnsiTheme="majorHAnsi" w:cs="Arial"/>
        </w:rPr>
        <w:t>are</w:t>
      </w:r>
      <w:r w:rsidRPr="004F2934">
        <w:rPr>
          <w:rFonts w:asciiTheme="majorHAnsi" w:hAnsiTheme="majorHAnsi" w:cs="Arial"/>
        </w:rPr>
        <w:t xml:space="preserve"> the initiator of the request in Order IT. </w:t>
      </w:r>
      <w:r w:rsidR="003A77E4" w:rsidRPr="004F2934">
        <w:rPr>
          <w:rFonts w:asciiTheme="majorHAnsi" w:hAnsiTheme="majorHAnsi" w:cs="Arial"/>
        </w:rPr>
        <w:t>She/he</w:t>
      </w:r>
      <w:r w:rsidRPr="004F2934">
        <w:rPr>
          <w:rFonts w:asciiTheme="majorHAnsi" w:hAnsiTheme="majorHAnsi" w:cs="Arial"/>
        </w:rPr>
        <w:t xml:space="preserve"> is financially responsible for placing the Order in Order IT and will be </w:t>
      </w:r>
      <w:r w:rsidR="003A77E4" w:rsidRPr="004F2934">
        <w:rPr>
          <w:rFonts w:asciiTheme="majorHAnsi" w:hAnsiTheme="majorHAnsi" w:cs="Arial"/>
        </w:rPr>
        <w:t>recipient</w:t>
      </w:r>
      <w:r w:rsidRPr="004F2934">
        <w:rPr>
          <w:rFonts w:asciiTheme="majorHAnsi" w:hAnsiTheme="majorHAnsi" w:cs="Arial"/>
        </w:rPr>
        <w:t xml:space="preserve"> of the delivery information from the DC. An Order could be any of the following</w:t>
      </w:r>
    </w:p>
    <w:p w14:paraId="14E99C23" w14:textId="77777777" w:rsidR="0020763E" w:rsidRDefault="0020763E"/>
    <w:p w14:paraId="65D404AA" w14:textId="72DF87EB" w:rsidR="0020763E" w:rsidRPr="004F2934" w:rsidRDefault="0020763E" w:rsidP="004F2934">
      <w:pPr>
        <w:jc w:val="both"/>
        <w:rPr>
          <w:rFonts w:asciiTheme="majorHAnsi" w:hAnsiTheme="majorHAnsi" w:cs="Arial"/>
        </w:rPr>
      </w:pPr>
      <w:r w:rsidRPr="004F2934">
        <w:rPr>
          <w:rFonts w:asciiTheme="majorHAnsi" w:hAnsiTheme="majorHAnsi" w:cs="Arial"/>
        </w:rPr>
        <w:t>Delivery Manager (DM)</w:t>
      </w:r>
      <w:r w:rsidR="00163B37" w:rsidRPr="004F2934">
        <w:rPr>
          <w:rFonts w:asciiTheme="majorHAnsi" w:hAnsiTheme="majorHAnsi" w:cs="Arial"/>
        </w:rPr>
        <w:t xml:space="preserve"> or Business Solution Lead</w:t>
      </w:r>
    </w:p>
    <w:p w14:paraId="11C3D829" w14:textId="36F2BE3B" w:rsidR="0020763E" w:rsidRPr="004F2934" w:rsidRDefault="0020763E" w:rsidP="004F2934">
      <w:pPr>
        <w:jc w:val="both"/>
        <w:rPr>
          <w:rFonts w:asciiTheme="majorHAnsi" w:hAnsiTheme="majorHAnsi" w:cs="Arial"/>
        </w:rPr>
      </w:pPr>
      <w:r w:rsidRPr="004F2934">
        <w:rPr>
          <w:rFonts w:asciiTheme="majorHAnsi" w:hAnsiTheme="majorHAnsi" w:cs="Arial"/>
        </w:rPr>
        <w:t xml:space="preserve">Business Infrastructure Manager (BIM) </w:t>
      </w:r>
    </w:p>
    <w:p w14:paraId="1978BBD9" w14:textId="7BA2913C" w:rsidR="0020763E" w:rsidRPr="004F2934" w:rsidRDefault="00163B37" w:rsidP="004F2934">
      <w:pPr>
        <w:jc w:val="both"/>
        <w:rPr>
          <w:rFonts w:asciiTheme="majorHAnsi" w:hAnsiTheme="majorHAnsi" w:cs="Arial"/>
        </w:rPr>
      </w:pPr>
      <w:r w:rsidRPr="004F2934">
        <w:rPr>
          <w:rFonts w:asciiTheme="majorHAnsi" w:hAnsiTheme="majorHAnsi" w:cs="Arial"/>
        </w:rPr>
        <w:t>Project Manager</w:t>
      </w:r>
    </w:p>
    <w:p w14:paraId="6D3093CA" w14:textId="7983925E" w:rsidR="00163B37" w:rsidRPr="004F2934" w:rsidRDefault="00163B37" w:rsidP="004F2934">
      <w:pPr>
        <w:jc w:val="both"/>
        <w:rPr>
          <w:rFonts w:asciiTheme="majorHAnsi" w:hAnsiTheme="majorHAnsi" w:cs="Arial"/>
        </w:rPr>
      </w:pPr>
      <w:r w:rsidRPr="004F2934">
        <w:rPr>
          <w:rFonts w:asciiTheme="majorHAnsi" w:hAnsiTheme="majorHAnsi" w:cs="Arial"/>
        </w:rPr>
        <w:t>Volvo IOS Onsite Manager</w:t>
      </w:r>
    </w:p>
    <w:p w14:paraId="26AA9785" w14:textId="4793242C" w:rsidR="00163B37" w:rsidRPr="004F2934" w:rsidRDefault="00163B37" w:rsidP="004F2934">
      <w:pPr>
        <w:jc w:val="both"/>
        <w:rPr>
          <w:rFonts w:asciiTheme="majorHAnsi" w:hAnsiTheme="majorHAnsi" w:cs="Arial"/>
        </w:rPr>
      </w:pPr>
      <w:r w:rsidRPr="004F2934">
        <w:rPr>
          <w:rFonts w:asciiTheme="majorHAnsi" w:hAnsiTheme="majorHAnsi" w:cs="Arial"/>
        </w:rPr>
        <w:t>Other authorized Volvo Requestor</w:t>
      </w:r>
    </w:p>
    <w:p w14:paraId="046E3DB5" w14:textId="77777777" w:rsidR="00163B37" w:rsidRDefault="00163B37"/>
    <w:p w14:paraId="47CB2236" w14:textId="10D59782" w:rsidR="0020763E" w:rsidRPr="003A77E4" w:rsidRDefault="0020763E">
      <w:pPr>
        <w:rPr>
          <w:u w:val="single"/>
        </w:rPr>
      </w:pPr>
      <w:r w:rsidRPr="003A77E4">
        <w:rPr>
          <w:u w:val="single"/>
        </w:rPr>
        <w:t xml:space="preserve">Delivery Coordinator </w:t>
      </w:r>
    </w:p>
    <w:p w14:paraId="30A6FA1A" w14:textId="77777777" w:rsidR="0020763E" w:rsidRDefault="0020763E"/>
    <w:p w14:paraId="6D220474" w14:textId="4EDFB003" w:rsidR="0020763E" w:rsidRPr="004F2934" w:rsidRDefault="0020763E" w:rsidP="004F2934">
      <w:pPr>
        <w:jc w:val="both"/>
        <w:rPr>
          <w:rFonts w:asciiTheme="majorHAnsi" w:hAnsiTheme="majorHAnsi" w:cs="Arial"/>
        </w:rPr>
      </w:pPr>
      <w:r w:rsidRPr="004F2934">
        <w:rPr>
          <w:rFonts w:asciiTheme="majorHAnsi" w:hAnsiTheme="majorHAnsi" w:cs="Arial"/>
        </w:rPr>
        <w:t>A Delivery Coordinator co-ordinate requests for infrastructure with full accountability of carrying deliveries to agreed cost, quality and time commitments.</w:t>
      </w:r>
    </w:p>
    <w:p w14:paraId="4D11D91D" w14:textId="77777777" w:rsidR="0020763E" w:rsidRDefault="0020763E"/>
    <w:p w14:paraId="17EA1DED" w14:textId="0B8AC2D3" w:rsidR="0020763E" w:rsidRPr="003A77E4" w:rsidRDefault="0020763E">
      <w:pPr>
        <w:rPr>
          <w:u w:val="single"/>
        </w:rPr>
      </w:pPr>
      <w:r w:rsidRPr="003A77E4">
        <w:rPr>
          <w:u w:val="single"/>
        </w:rPr>
        <w:t xml:space="preserve">Dispatcher </w:t>
      </w:r>
    </w:p>
    <w:p w14:paraId="76703C8D" w14:textId="77777777" w:rsidR="0020763E" w:rsidRDefault="0020763E"/>
    <w:p w14:paraId="4ACFE8C7" w14:textId="28AA71FC" w:rsidR="0020763E" w:rsidRPr="004F2934" w:rsidRDefault="0020763E" w:rsidP="00B06D35">
      <w:pPr>
        <w:jc w:val="both"/>
        <w:rPr>
          <w:rFonts w:asciiTheme="majorHAnsi" w:hAnsiTheme="majorHAnsi" w:cs="Arial"/>
        </w:rPr>
      </w:pPr>
      <w:r w:rsidRPr="004F2934">
        <w:rPr>
          <w:rFonts w:asciiTheme="majorHAnsi" w:hAnsiTheme="majorHAnsi" w:cs="Arial"/>
        </w:rPr>
        <w:t xml:space="preserve">The role of a </w:t>
      </w:r>
      <w:r w:rsidR="003A77E4" w:rsidRPr="004F2934">
        <w:rPr>
          <w:rFonts w:asciiTheme="majorHAnsi" w:hAnsiTheme="majorHAnsi" w:cs="Arial"/>
        </w:rPr>
        <w:t>dispatcher</w:t>
      </w:r>
      <w:r w:rsidRPr="004F2934">
        <w:rPr>
          <w:rFonts w:asciiTheme="majorHAnsi" w:hAnsiTheme="majorHAnsi" w:cs="Arial"/>
        </w:rPr>
        <w:t xml:space="preserve"> includes </w:t>
      </w:r>
      <w:r w:rsidR="003A77E4" w:rsidRPr="004F2934">
        <w:rPr>
          <w:rFonts w:asciiTheme="majorHAnsi" w:hAnsiTheme="majorHAnsi" w:cs="Arial"/>
        </w:rPr>
        <w:t>analyze</w:t>
      </w:r>
      <w:r w:rsidRPr="004F2934">
        <w:rPr>
          <w:rFonts w:asciiTheme="majorHAnsi" w:hAnsiTheme="majorHAnsi" w:cs="Arial"/>
        </w:rPr>
        <w:t xml:space="preserve"> and classify new requests in Order IT, dispatching to correct Delivery Co-</w:t>
      </w:r>
      <w:r w:rsidR="003A77E4" w:rsidRPr="004F2934">
        <w:rPr>
          <w:rFonts w:asciiTheme="majorHAnsi" w:hAnsiTheme="majorHAnsi" w:cs="Arial"/>
        </w:rPr>
        <w:t>coordinator</w:t>
      </w:r>
      <w:r w:rsidRPr="004F2934">
        <w:rPr>
          <w:rFonts w:asciiTheme="majorHAnsi" w:hAnsiTheme="majorHAnsi" w:cs="Arial"/>
        </w:rPr>
        <w:t>, addressing complex requests to the dispatch team and reject requests on behalf of the dispatch team in case of incorrect requests.</w:t>
      </w:r>
    </w:p>
    <w:p w14:paraId="744673B1" w14:textId="77777777" w:rsidR="0020763E" w:rsidRPr="004F2934" w:rsidRDefault="0020763E" w:rsidP="004F2934">
      <w:pPr>
        <w:jc w:val="both"/>
        <w:rPr>
          <w:rFonts w:asciiTheme="majorHAnsi" w:hAnsiTheme="majorHAnsi" w:cs="Arial"/>
        </w:rPr>
      </w:pPr>
    </w:p>
    <w:p w14:paraId="4DD154EC" w14:textId="72B3B2E1" w:rsidR="0020763E" w:rsidRPr="004F2934" w:rsidRDefault="0020763E" w:rsidP="004F2934">
      <w:pPr>
        <w:jc w:val="both"/>
        <w:rPr>
          <w:rFonts w:asciiTheme="majorHAnsi" w:hAnsiTheme="majorHAnsi" w:cs="Arial"/>
        </w:rPr>
      </w:pPr>
      <w:r w:rsidRPr="004F2934">
        <w:rPr>
          <w:rFonts w:asciiTheme="majorHAnsi" w:hAnsiTheme="majorHAnsi" w:cs="Arial"/>
        </w:rPr>
        <w:t>Dispatcher also supports delivery coordinator in technical issues.</w:t>
      </w:r>
    </w:p>
    <w:p w14:paraId="077E6067" w14:textId="77777777" w:rsidR="005F31E6" w:rsidRDefault="005F31E6"/>
    <w:p w14:paraId="1A382E3A" w14:textId="4349BF13" w:rsidR="005F31E6" w:rsidRPr="003A77E4" w:rsidRDefault="003A77E4">
      <w:pPr>
        <w:rPr>
          <w:u w:val="single"/>
        </w:rPr>
      </w:pPr>
      <w:r>
        <w:rPr>
          <w:u w:val="single"/>
        </w:rPr>
        <w:t>Solution Designer</w:t>
      </w:r>
    </w:p>
    <w:p w14:paraId="1D395EEE" w14:textId="77777777" w:rsidR="005F31E6" w:rsidRDefault="005F31E6"/>
    <w:p w14:paraId="59ACD712" w14:textId="414658F3" w:rsidR="00163B37" w:rsidRPr="004F2934" w:rsidRDefault="005F31E6" w:rsidP="00B06D35">
      <w:pPr>
        <w:jc w:val="both"/>
        <w:rPr>
          <w:rFonts w:asciiTheme="majorHAnsi" w:hAnsiTheme="majorHAnsi" w:cs="Arial"/>
        </w:rPr>
      </w:pPr>
      <w:r w:rsidRPr="004F2934">
        <w:rPr>
          <w:rFonts w:asciiTheme="majorHAnsi" w:hAnsiTheme="majorHAnsi" w:cs="Arial"/>
        </w:rPr>
        <w:t xml:space="preserve">The Infrastructure technician carries out </w:t>
      </w:r>
      <w:r w:rsidR="003A77E4" w:rsidRPr="004F2934">
        <w:rPr>
          <w:rFonts w:asciiTheme="majorHAnsi" w:hAnsiTheme="majorHAnsi" w:cs="Arial"/>
        </w:rPr>
        <w:t>planning,</w:t>
      </w:r>
      <w:r w:rsidRPr="004F2934">
        <w:rPr>
          <w:rFonts w:asciiTheme="majorHAnsi" w:hAnsiTheme="majorHAnsi" w:cs="Arial"/>
        </w:rPr>
        <w:t xml:space="preserve"> maintenance, problem management, installation in test &amp; QA environment, verify quality and functionality of infrastructure components. In general, a technician under immediate supervision works from specifications to assist with design, adaptation, benchmark testing, installation, debugging, documentation and maintenance of infrastructure components.</w:t>
      </w:r>
    </w:p>
    <w:p w14:paraId="2CD2E957" w14:textId="3B83F6C4" w:rsidR="00381B84" w:rsidRDefault="00381B84" w:rsidP="00C3356D">
      <w:pPr>
        <w:pStyle w:val="Heading1"/>
        <w:numPr>
          <w:ilvl w:val="0"/>
          <w:numId w:val="10"/>
        </w:numPr>
      </w:pPr>
      <w:bookmarkStart w:id="8" w:name="_Toc479359200"/>
      <w:r>
        <w:t>Request Phase</w:t>
      </w:r>
      <w:bookmarkEnd w:id="8"/>
    </w:p>
    <w:p w14:paraId="5C8E87D0" w14:textId="77777777" w:rsidR="00F9666A" w:rsidRDefault="00F9666A" w:rsidP="00F9666A"/>
    <w:p w14:paraId="67CDC066" w14:textId="1BCF8D78" w:rsidR="00381B84" w:rsidRDefault="00381B84" w:rsidP="00F9666A"/>
    <w:p w14:paraId="30DD2806" w14:textId="161548DF" w:rsidR="00D22828" w:rsidRDefault="00381B84" w:rsidP="00D22828">
      <w:pPr>
        <w:pStyle w:val="Heading2"/>
      </w:pPr>
      <w:bookmarkStart w:id="9" w:name="_Toc479359201"/>
      <w:r>
        <w:t>Analyzing a request</w:t>
      </w:r>
      <w:bookmarkEnd w:id="9"/>
    </w:p>
    <w:p w14:paraId="01755F3B" w14:textId="77777777" w:rsidR="00D22828" w:rsidRDefault="00D22828" w:rsidP="00D22828"/>
    <w:p w14:paraId="64023D39" w14:textId="642E3362" w:rsidR="00D22828" w:rsidRDefault="00381B84" w:rsidP="00B06D35">
      <w:pPr>
        <w:jc w:val="both"/>
        <w:rPr>
          <w:rFonts w:asciiTheme="majorHAnsi" w:hAnsiTheme="majorHAnsi" w:cs="Arial"/>
          <w:lang w:val="en-GB"/>
        </w:rPr>
      </w:pPr>
      <w:r w:rsidRPr="0051159D">
        <w:rPr>
          <w:rFonts w:asciiTheme="majorHAnsi" w:hAnsiTheme="majorHAnsi" w:cs="Arial"/>
          <w:lang w:val="en-GB"/>
        </w:rPr>
        <w:t>An incoming request shall contain certain mandatory information. The dispatcher</w:t>
      </w:r>
      <w:r w:rsidR="00981B91">
        <w:rPr>
          <w:rFonts w:asciiTheme="majorHAnsi" w:hAnsiTheme="majorHAnsi" w:cs="Arial"/>
          <w:lang w:val="en-GB"/>
        </w:rPr>
        <w:t>/Pre- screening team</w:t>
      </w:r>
      <w:r w:rsidRPr="0051159D">
        <w:rPr>
          <w:rFonts w:asciiTheme="majorHAnsi" w:hAnsiTheme="majorHAnsi" w:cs="Arial"/>
          <w:lang w:val="en-GB"/>
        </w:rPr>
        <w:t xml:space="preserve"> is responsible for scrutinising it before it is assigned </w:t>
      </w:r>
      <w:r w:rsidR="00981B91">
        <w:rPr>
          <w:rFonts w:asciiTheme="majorHAnsi" w:hAnsiTheme="majorHAnsi" w:cs="Arial"/>
          <w:lang w:val="en-GB"/>
        </w:rPr>
        <w:t xml:space="preserve">to a DC. </w:t>
      </w:r>
      <w:r w:rsidR="004A138D">
        <w:rPr>
          <w:rFonts w:asciiTheme="majorHAnsi" w:hAnsiTheme="majorHAnsi" w:cs="Arial"/>
          <w:lang w:val="en-GB"/>
        </w:rPr>
        <w:t>The Dispatcher / Pre</w:t>
      </w:r>
      <w:r w:rsidR="00033964">
        <w:rPr>
          <w:rFonts w:asciiTheme="majorHAnsi" w:hAnsiTheme="majorHAnsi" w:cs="Arial"/>
          <w:lang w:val="en-GB"/>
        </w:rPr>
        <w:t>-</w:t>
      </w:r>
      <w:r w:rsidR="004A138D">
        <w:rPr>
          <w:rFonts w:asciiTheme="majorHAnsi" w:hAnsiTheme="majorHAnsi" w:cs="Arial"/>
          <w:lang w:val="en-GB"/>
        </w:rPr>
        <w:t>screener will try to ensure that there is some basic information about the request:</w:t>
      </w:r>
    </w:p>
    <w:p w14:paraId="1178C6E7" w14:textId="3A3F07D0" w:rsidR="004A138D" w:rsidRDefault="004A138D" w:rsidP="003A77E4">
      <w:pPr>
        <w:pStyle w:val="ListParagraph"/>
        <w:numPr>
          <w:ilvl w:val="0"/>
          <w:numId w:val="30"/>
        </w:numPr>
        <w:rPr>
          <w:rFonts w:asciiTheme="majorHAnsi" w:hAnsiTheme="majorHAnsi" w:cs="Arial"/>
        </w:rPr>
      </w:pPr>
      <w:r>
        <w:rPr>
          <w:rFonts w:asciiTheme="majorHAnsi" w:hAnsiTheme="majorHAnsi" w:cs="Arial"/>
        </w:rPr>
        <w:t>If the request requires a Proposal, then the Requestor should provide the Requestor Check List</w:t>
      </w:r>
    </w:p>
    <w:p w14:paraId="5D91B7A4" w14:textId="1F6415BC" w:rsidR="004A138D" w:rsidRPr="003A77E4" w:rsidRDefault="004A138D" w:rsidP="003A77E4">
      <w:pPr>
        <w:pStyle w:val="ListParagraph"/>
        <w:numPr>
          <w:ilvl w:val="0"/>
          <w:numId w:val="30"/>
        </w:numPr>
        <w:rPr>
          <w:rFonts w:asciiTheme="majorHAnsi" w:hAnsiTheme="majorHAnsi" w:cs="Arial"/>
        </w:rPr>
      </w:pPr>
      <w:r>
        <w:rPr>
          <w:rFonts w:asciiTheme="majorHAnsi" w:hAnsiTheme="majorHAnsi" w:cs="Arial"/>
        </w:rPr>
        <w:t>If it’s already identified non-standard, then the Dispatcher should inform the Requestor that an approval is required from Volvo IOS Service Management</w:t>
      </w:r>
    </w:p>
    <w:p w14:paraId="498FC796" w14:textId="78C3C9BD" w:rsidR="009B2F3A" w:rsidRDefault="00381B84" w:rsidP="009B2F3A">
      <w:pPr>
        <w:pStyle w:val="Heading2"/>
      </w:pPr>
      <w:bookmarkStart w:id="10" w:name="_Toc479359202"/>
      <w:r>
        <w:t>Assigning a DC</w:t>
      </w:r>
      <w:bookmarkEnd w:id="10"/>
    </w:p>
    <w:p w14:paraId="77C9411F" w14:textId="77777777" w:rsidR="00381B84" w:rsidRPr="00381B84" w:rsidRDefault="00381B84" w:rsidP="00381B84"/>
    <w:p w14:paraId="6603A2B9" w14:textId="2259CFA0" w:rsidR="00381B84" w:rsidRDefault="00381B84" w:rsidP="00381B84">
      <w:pPr>
        <w:rPr>
          <w:rFonts w:asciiTheme="majorHAnsi" w:hAnsiTheme="majorHAnsi" w:cs="Arial"/>
          <w:lang w:val="en-GB"/>
        </w:rPr>
      </w:pPr>
      <w:r w:rsidRPr="0051159D">
        <w:rPr>
          <w:rFonts w:asciiTheme="majorHAnsi" w:hAnsiTheme="majorHAnsi" w:cs="Arial"/>
          <w:lang w:val="en-GB"/>
        </w:rPr>
        <w:t>D</w:t>
      </w:r>
      <w:r w:rsidR="00981B91">
        <w:rPr>
          <w:rFonts w:asciiTheme="majorHAnsi" w:hAnsiTheme="majorHAnsi" w:cs="Arial"/>
          <w:lang w:val="en-GB"/>
        </w:rPr>
        <w:t>ispatcher assigns a DC</w:t>
      </w:r>
      <w:r w:rsidRPr="0051159D">
        <w:rPr>
          <w:rFonts w:asciiTheme="majorHAnsi" w:hAnsiTheme="majorHAnsi" w:cs="Arial"/>
          <w:lang w:val="en-GB"/>
        </w:rPr>
        <w:t xml:space="preserve"> for the new request in Order IT. The DC and the requester are notified via an automatic mail from Order IT that a DC has been assigned.</w:t>
      </w:r>
    </w:p>
    <w:p w14:paraId="5D7C6B24" w14:textId="77777777" w:rsidR="00981B91" w:rsidRDefault="00981B91" w:rsidP="00381B84">
      <w:pPr>
        <w:rPr>
          <w:rFonts w:asciiTheme="majorHAnsi" w:hAnsiTheme="majorHAnsi" w:cs="Arial"/>
          <w:lang w:val="en-GB"/>
        </w:rPr>
      </w:pPr>
    </w:p>
    <w:p w14:paraId="16F6519F" w14:textId="77777777" w:rsidR="00033964" w:rsidRDefault="00AE6AF3" w:rsidP="00381B84">
      <w:pPr>
        <w:rPr>
          <w:rFonts w:asciiTheme="majorHAnsi" w:hAnsiTheme="majorHAnsi" w:cs="Arial"/>
          <w:lang w:val="en-GB"/>
        </w:rPr>
      </w:pPr>
      <w:r>
        <w:rPr>
          <w:rFonts w:asciiTheme="majorHAnsi" w:hAnsiTheme="majorHAnsi" w:cs="Arial"/>
          <w:noProof/>
          <w:lang w:val="en-IN" w:eastAsia="en-IN"/>
        </w:rPr>
        <w:drawing>
          <wp:inline distT="0" distB="0" distL="0" distR="0" wp14:anchorId="0F68A9C8" wp14:editId="0867F388">
            <wp:extent cx="5467350" cy="3552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3552555"/>
                    </a:xfrm>
                    <a:prstGeom prst="rect">
                      <a:avLst/>
                    </a:prstGeom>
                    <a:noFill/>
                    <a:ln>
                      <a:noFill/>
                    </a:ln>
                  </pic:spPr>
                </pic:pic>
              </a:graphicData>
            </a:graphic>
          </wp:inline>
        </w:drawing>
      </w:r>
    </w:p>
    <w:p w14:paraId="247C9240" w14:textId="02A5F07F" w:rsidR="00381B84" w:rsidRPr="0051159D" w:rsidRDefault="00381B84" w:rsidP="00381B84">
      <w:pPr>
        <w:rPr>
          <w:rFonts w:asciiTheme="majorHAnsi" w:hAnsiTheme="majorHAnsi" w:cs="Arial"/>
          <w:lang w:val="en-GB"/>
        </w:rPr>
      </w:pPr>
      <w:r w:rsidRPr="0051159D">
        <w:rPr>
          <w:rFonts w:asciiTheme="majorHAnsi" w:hAnsiTheme="majorHAnsi" w:cs="Arial"/>
          <w:lang w:val="en-GB"/>
        </w:rPr>
        <w:t>DC can find the requests in Order IT as follows:</w:t>
      </w:r>
    </w:p>
    <w:p w14:paraId="3307E04D" w14:textId="77777777" w:rsidR="00033964" w:rsidRDefault="00033964" w:rsidP="00381B84">
      <w:pPr>
        <w:rPr>
          <w:rFonts w:ascii="Arial" w:hAnsi="Arial" w:cs="Arial"/>
          <w:sz w:val="20"/>
          <w:lang w:val="en-GB"/>
        </w:rPr>
      </w:pPr>
    </w:p>
    <w:p w14:paraId="5034AB3D" w14:textId="77777777" w:rsidR="00033964" w:rsidRPr="00F004CE" w:rsidRDefault="00033964" w:rsidP="00381B84">
      <w:pPr>
        <w:rPr>
          <w:rFonts w:ascii="Arial" w:hAnsi="Arial" w:cs="Arial"/>
          <w:sz w:val="20"/>
          <w:lang w:val="en-GB"/>
        </w:rPr>
      </w:pPr>
    </w:p>
    <w:p w14:paraId="4CEA5456" w14:textId="02F30F21" w:rsidR="00381B84" w:rsidRPr="00981B91" w:rsidRDefault="00381B84" w:rsidP="00C3356D">
      <w:pPr>
        <w:pStyle w:val="ListParagraph"/>
        <w:numPr>
          <w:ilvl w:val="0"/>
          <w:numId w:val="28"/>
        </w:numPr>
        <w:rPr>
          <w:rStyle w:val="Hyperlink"/>
          <w:rFonts w:asciiTheme="majorHAnsi" w:eastAsiaTheme="majorEastAsia" w:hAnsiTheme="majorHAnsi" w:cs="Arial"/>
          <w:lang w:val="en-GB"/>
        </w:rPr>
      </w:pPr>
      <w:r w:rsidRPr="00981B91">
        <w:rPr>
          <w:rFonts w:asciiTheme="majorHAnsi" w:hAnsiTheme="majorHAnsi" w:cs="Arial"/>
          <w:lang w:val="en-GB"/>
        </w:rPr>
        <w:t xml:space="preserve">Open </w:t>
      </w:r>
      <w:hyperlink r:id="rId19" w:history="1">
        <w:r w:rsidRPr="00981B91">
          <w:rPr>
            <w:rStyle w:val="Hyperlink"/>
            <w:rFonts w:asciiTheme="majorHAnsi" w:eastAsiaTheme="majorEastAsia" w:hAnsiTheme="majorHAnsi" w:cs="Arial"/>
            <w:lang w:val="en-GB" w:eastAsia="sv-SE"/>
          </w:rPr>
          <w:t>Order IT</w:t>
        </w:r>
      </w:hyperlink>
    </w:p>
    <w:p w14:paraId="54B24A26" w14:textId="77777777" w:rsidR="00381B84" w:rsidRPr="00981B91" w:rsidRDefault="00381B84" w:rsidP="00C3356D">
      <w:pPr>
        <w:pStyle w:val="ListParagraph"/>
        <w:numPr>
          <w:ilvl w:val="0"/>
          <w:numId w:val="28"/>
        </w:numPr>
        <w:rPr>
          <w:rFonts w:asciiTheme="majorHAnsi" w:hAnsiTheme="majorHAnsi" w:cs="Arial"/>
          <w:lang w:val="en-GB"/>
        </w:rPr>
      </w:pPr>
      <w:r w:rsidRPr="00981B91">
        <w:rPr>
          <w:rFonts w:asciiTheme="majorHAnsi" w:hAnsiTheme="majorHAnsi" w:cs="Arial"/>
          <w:lang w:val="en-GB"/>
        </w:rPr>
        <w:t xml:space="preserve">Select </w:t>
      </w:r>
      <w:r w:rsidRPr="00981B91">
        <w:rPr>
          <w:rFonts w:asciiTheme="majorHAnsi" w:hAnsiTheme="majorHAnsi" w:cs="Arial"/>
          <w:b/>
          <w:lang w:val="en-GB"/>
        </w:rPr>
        <w:t>Login</w:t>
      </w:r>
      <w:r w:rsidRPr="00981B91">
        <w:rPr>
          <w:rFonts w:asciiTheme="majorHAnsi" w:hAnsiTheme="majorHAnsi" w:cs="Arial"/>
          <w:lang w:val="en-GB"/>
        </w:rPr>
        <w:t xml:space="preserve"> in the left-hand menu</w:t>
      </w:r>
    </w:p>
    <w:p w14:paraId="56D364A7" w14:textId="77777777" w:rsidR="00381B84" w:rsidRPr="00981B91" w:rsidRDefault="00381B84" w:rsidP="00C3356D">
      <w:pPr>
        <w:pStyle w:val="ListParagraph"/>
        <w:numPr>
          <w:ilvl w:val="0"/>
          <w:numId w:val="28"/>
        </w:numPr>
        <w:rPr>
          <w:rFonts w:asciiTheme="majorHAnsi" w:hAnsiTheme="majorHAnsi" w:cs="Arial"/>
          <w:lang w:val="en-GB"/>
        </w:rPr>
      </w:pPr>
      <w:r w:rsidRPr="00981B91">
        <w:rPr>
          <w:rFonts w:asciiTheme="majorHAnsi" w:hAnsiTheme="majorHAnsi" w:cs="Arial"/>
          <w:lang w:val="en-GB"/>
        </w:rPr>
        <w:t xml:space="preserve">Under </w:t>
      </w:r>
      <w:hyperlink r:id="rId20" w:history="1">
        <w:r w:rsidRPr="00981B91">
          <w:rPr>
            <w:rFonts w:asciiTheme="majorHAnsi" w:hAnsiTheme="majorHAnsi" w:cs="Arial"/>
            <w:b/>
            <w:lang w:val="en-GB"/>
          </w:rPr>
          <w:t>View requests/orders</w:t>
        </w:r>
      </w:hyperlink>
      <w:r w:rsidRPr="00981B91">
        <w:rPr>
          <w:rFonts w:asciiTheme="majorHAnsi" w:hAnsiTheme="majorHAnsi" w:cs="Arial"/>
          <w:b/>
          <w:lang w:val="en-GB"/>
        </w:rPr>
        <w:t xml:space="preserve"> &gt;&gt; General search</w:t>
      </w:r>
      <w:r w:rsidRPr="00981B91">
        <w:rPr>
          <w:rFonts w:asciiTheme="majorHAnsi" w:hAnsiTheme="majorHAnsi" w:cs="Arial"/>
          <w:lang w:val="en-GB"/>
        </w:rPr>
        <w:t xml:space="preserve"> press </w:t>
      </w:r>
      <w:r w:rsidRPr="00981B91">
        <w:rPr>
          <w:rFonts w:asciiTheme="majorHAnsi" w:hAnsiTheme="majorHAnsi" w:cs="Arial"/>
          <w:b/>
          <w:lang w:val="en-GB"/>
        </w:rPr>
        <w:t>Quick search</w:t>
      </w:r>
    </w:p>
    <w:p w14:paraId="06C93423" w14:textId="77777777" w:rsidR="00381B84" w:rsidRPr="00981B91" w:rsidRDefault="00381B84" w:rsidP="00C3356D">
      <w:pPr>
        <w:pStyle w:val="ListParagraph"/>
        <w:numPr>
          <w:ilvl w:val="0"/>
          <w:numId w:val="28"/>
        </w:numPr>
        <w:rPr>
          <w:rFonts w:asciiTheme="majorHAnsi" w:hAnsiTheme="majorHAnsi" w:cs="Arial"/>
          <w:lang w:val="en-GB"/>
        </w:rPr>
      </w:pPr>
      <w:r w:rsidRPr="00981B91">
        <w:rPr>
          <w:rFonts w:asciiTheme="majorHAnsi" w:hAnsiTheme="majorHAnsi" w:cs="Arial"/>
          <w:lang w:val="en-GB"/>
        </w:rPr>
        <w:t xml:space="preserve">Press </w:t>
      </w:r>
      <w:r w:rsidRPr="00981B91">
        <w:rPr>
          <w:rFonts w:asciiTheme="majorHAnsi" w:hAnsiTheme="majorHAnsi" w:cs="Arial"/>
          <w:b/>
          <w:lang w:val="en-GB"/>
        </w:rPr>
        <w:t>Search</w:t>
      </w:r>
      <w:r w:rsidRPr="00981B91">
        <w:rPr>
          <w:rFonts w:asciiTheme="majorHAnsi" w:hAnsiTheme="majorHAnsi" w:cs="Arial"/>
          <w:lang w:val="en-GB"/>
        </w:rPr>
        <w:t xml:space="preserve"> by the </w:t>
      </w:r>
      <w:r w:rsidRPr="00981B91">
        <w:rPr>
          <w:rFonts w:asciiTheme="majorHAnsi" w:hAnsiTheme="majorHAnsi" w:cs="Arial"/>
          <w:b/>
          <w:lang w:val="en-GB"/>
        </w:rPr>
        <w:t>Delivery Co-ordinator</w:t>
      </w:r>
      <w:r w:rsidRPr="00981B91">
        <w:rPr>
          <w:rFonts w:asciiTheme="majorHAnsi" w:hAnsiTheme="majorHAnsi" w:cs="Arial"/>
          <w:lang w:val="en-GB"/>
        </w:rPr>
        <w:t xml:space="preserve"> field</w:t>
      </w:r>
    </w:p>
    <w:p w14:paraId="6FE1D18B" w14:textId="77777777" w:rsidR="00381B84" w:rsidRPr="00981B91" w:rsidRDefault="00381B84" w:rsidP="00C3356D">
      <w:pPr>
        <w:pStyle w:val="ListParagraph"/>
        <w:numPr>
          <w:ilvl w:val="0"/>
          <w:numId w:val="28"/>
        </w:numPr>
        <w:rPr>
          <w:rFonts w:asciiTheme="majorHAnsi" w:hAnsiTheme="majorHAnsi" w:cs="Arial"/>
          <w:lang w:val="en-GB"/>
        </w:rPr>
      </w:pPr>
      <w:r w:rsidRPr="00981B91">
        <w:rPr>
          <w:rFonts w:asciiTheme="majorHAnsi" w:hAnsiTheme="majorHAnsi" w:cs="Arial"/>
          <w:lang w:val="en-GB"/>
        </w:rPr>
        <w:t xml:space="preserve">A new window opens up </w:t>
      </w:r>
      <w:r w:rsidRPr="00981B91">
        <w:rPr>
          <w:rFonts w:asciiTheme="majorHAnsi" w:hAnsiTheme="majorHAnsi" w:cs="Arial"/>
          <w:b/>
          <w:u w:val="single"/>
          <w:lang w:val="en-GB"/>
        </w:rPr>
        <w:t>“Select Delivery Co-ordinator”</w:t>
      </w:r>
      <w:r w:rsidRPr="00981B91">
        <w:rPr>
          <w:rFonts w:asciiTheme="majorHAnsi" w:hAnsiTheme="majorHAnsi" w:cs="Arial"/>
          <w:lang w:val="en-GB"/>
        </w:rPr>
        <w:t>, select your name.</w:t>
      </w:r>
    </w:p>
    <w:p w14:paraId="63F67371" w14:textId="384FBA78" w:rsidR="009B2F3A" w:rsidRPr="00EE48BB" w:rsidRDefault="00381B84" w:rsidP="00C3356D">
      <w:pPr>
        <w:pStyle w:val="ListParagraph"/>
        <w:numPr>
          <w:ilvl w:val="0"/>
          <w:numId w:val="28"/>
        </w:numPr>
        <w:rPr>
          <w:rFonts w:asciiTheme="majorHAnsi" w:hAnsiTheme="majorHAnsi" w:cs="Arial"/>
          <w:lang w:val="en-GB"/>
        </w:rPr>
      </w:pPr>
      <w:r w:rsidRPr="00981B91">
        <w:rPr>
          <w:rFonts w:asciiTheme="majorHAnsi" w:hAnsiTheme="majorHAnsi" w:cs="Arial"/>
          <w:lang w:val="en-GB"/>
        </w:rPr>
        <w:t xml:space="preserve">Press </w:t>
      </w:r>
      <w:r w:rsidRPr="00981B91">
        <w:rPr>
          <w:rFonts w:asciiTheme="majorHAnsi" w:hAnsiTheme="majorHAnsi" w:cs="Arial"/>
          <w:b/>
          <w:lang w:val="en-GB"/>
        </w:rPr>
        <w:t>Show Jobs</w:t>
      </w:r>
    </w:p>
    <w:p w14:paraId="00B79763" w14:textId="518CA388" w:rsidR="009B2F3A" w:rsidRDefault="009B2F3A" w:rsidP="009B2F3A">
      <w:pPr>
        <w:pStyle w:val="Heading2"/>
      </w:pPr>
      <w:r w:rsidRPr="009B2F3A">
        <w:t xml:space="preserve"> </w:t>
      </w:r>
      <w:bookmarkStart w:id="11" w:name="_Toc479359203"/>
      <w:r w:rsidR="00381B84">
        <w:t>House Keeping Activities</w:t>
      </w:r>
      <w:bookmarkEnd w:id="11"/>
    </w:p>
    <w:p w14:paraId="73796942" w14:textId="77777777" w:rsidR="009B2F3A" w:rsidRPr="009B2F3A" w:rsidRDefault="009B2F3A" w:rsidP="009B2F3A"/>
    <w:p w14:paraId="33035EAA" w14:textId="38C0EEA0" w:rsidR="00381B84" w:rsidRPr="0051159D" w:rsidRDefault="00A869FE" w:rsidP="00C3356D">
      <w:pPr>
        <w:numPr>
          <w:ilvl w:val="0"/>
          <w:numId w:val="12"/>
        </w:numPr>
        <w:rPr>
          <w:rFonts w:asciiTheme="majorHAnsi" w:hAnsiTheme="majorHAnsi" w:cs="Arial"/>
          <w:u w:val="single"/>
        </w:rPr>
      </w:pPr>
      <w:r>
        <w:rPr>
          <w:rFonts w:asciiTheme="majorHAnsi" w:hAnsiTheme="majorHAnsi" w:cs="Arial"/>
        </w:rPr>
        <w:t>B</w:t>
      </w:r>
      <w:r w:rsidR="00381B84" w:rsidRPr="0051159D">
        <w:rPr>
          <w:rFonts w:asciiTheme="majorHAnsi" w:hAnsiTheme="majorHAnsi" w:cs="Arial"/>
        </w:rPr>
        <w:t>elow House Keeping Activities in Outlook M</w:t>
      </w:r>
      <w:r>
        <w:rPr>
          <w:rFonts w:asciiTheme="majorHAnsi" w:hAnsiTheme="majorHAnsi" w:cs="Arial"/>
        </w:rPr>
        <w:t>ailbox to be followed by all DC’s.</w:t>
      </w:r>
    </w:p>
    <w:p w14:paraId="23535BB4" w14:textId="77777777" w:rsidR="00381B84" w:rsidRPr="0051159D" w:rsidRDefault="00381B84" w:rsidP="00C3356D">
      <w:pPr>
        <w:numPr>
          <w:ilvl w:val="0"/>
          <w:numId w:val="12"/>
        </w:numPr>
        <w:rPr>
          <w:rFonts w:asciiTheme="majorHAnsi" w:hAnsiTheme="majorHAnsi" w:cs="Arial"/>
        </w:rPr>
      </w:pPr>
      <w:r w:rsidRPr="0051159D">
        <w:rPr>
          <w:rFonts w:asciiTheme="majorHAnsi" w:hAnsiTheme="majorHAnsi" w:cs="Arial"/>
        </w:rPr>
        <w:t>Create a folder in Outlook Mailbox as Jobs</w:t>
      </w:r>
    </w:p>
    <w:p w14:paraId="4FF1C7DB" w14:textId="77777777" w:rsidR="00381B84" w:rsidRPr="0051159D" w:rsidRDefault="00381B84" w:rsidP="00C3356D">
      <w:pPr>
        <w:numPr>
          <w:ilvl w:val="0"/>
          <w:numId w:val="12"/>
        </w:numPr>
        <w:rPr>
          <w:rFonts w:asciiTheme="majorHAnsi" w:hAnsiTheme="majorHAnsi" w:cs="Arial"/>
        </w:rPr>
      </w:pPr>
      <w:r w:rsidRPr="0051159D">
        <w:rPr>
          <w:rFonts w:asciiTheme="majorHAnsi" w:hAnsiTheme="majorHAnsi" w:cs="Arial"/>
        </w:rPr>
        <w:t>Under Jobs create 2 folders ”Active” &amp; ”Completed ” (If required create “Cancelled” folder to move all the emails related to the cancelled Jobs, else move the emails to completed folder)</w:t>
      </w:r>
    </w:p>
    <w:p w14:paraId="098CF0A2" w14:textId="77777777" w:rsidR="00381B84" w:rsidRPr="0051159D" w:rsidRDefault="00381B84" w:rsidP="00C3356D">
      <w:pPr>
        <w:numPr>
          <w:ilvl w:val="0"/>
          <w:numId w:val="12"/>
        </w:numPr>
        <w:rPr>
          <w:rFonts w:asciiTheme="majorHAnsi" w:hAnsiTheme="majorHAnsi" w:cs="Arial"/>
        </w:rPr>
      </w:pPr>
      <w:r w:rsidRPr="0051159D">
        <w:rPr>
          <w:rFonts w:asciiTheme="majorHAnsi" w:hAnsiTheme="majorHAnsi" w:cs="Arial"/>
        </w:rPr>
        <w:t>Under Active Create a new folder with the recently received Order IT Job number and name</w:t>
      </w:r>
    </w:p>
    <w:p w14:paraId="10577762" w14:textId="3C51C857" w:rsidR="00381B84" w:rsidRPr="0051159D" w:rsidRDefault="00381B84" w:rsidP="00C3356D">
      <w:pPr>
        <w:numPr>
          <w:ilvl w:val="0"/>
          <w:numId w:val="12"/>
        </w:numPr>
        <w:rPr>
          <w:rFonts w:asciiTheme="majorHAnsi" w:hAnsiTheme="majorHAnsi" w:cs="Arial"/>
        </w:rPr>
      </w:pPr>
      <w:r w:rsidRPr="0051159D">
        <w:rPr>
          <w:rFonts w:asciiTheme="majorHAnsi" w:hAnsiTheme="majorHAnsi" w:cs="Arial"/>
        </w:rPr>
        <w:t>Move all incoming mails related to the job to this folder</w:t>
      </w:r>
    </w:p>
    <w:p w14:paraId="5260D9A3" w14:textId="77777777" w:rsidR="00381B84" w:rsidRPr="0051159D" w:rsidRDefault="00381B84" w:rsidP="00C3356D">
      <w:pPr>
        <w:numPr>
          <w:ilvl w:val="0"/>
          <w:numId w:val="12"/>
        </w:numPr>
        <w:rPr>
          <w:rFonts w:asciiTheme="majorHAnsi" w:hAnsiTheme="majorHAnsi" w:cs="Arial"/>
        </w:rPr>
      </w:pPr>
      <w:r w:rsidRPr="0051159D">
        <w:rPr>
          <w:rFonts w:asciiTheme="majorHAnsi" w:hAnsiTheme="majorHAnsi" w:cs="Arial"/>
        </w:rPr>
        <w:t xml:space="preserve">Under Active Folder create a subfolder with the new Order IT number &amp; name. </w:t>
      </w:r>
    </w:p>
    <w:p w14:paraId="5936649E" w14:textId="62276AE2" w:rsidR="00CD7403" w:rsidRPr="00EE48BB" w:rsidRDefault="00381B84" w:rsidP="00C3356D">
      <w:pPr>
        <w:numPr>
          <w:ilvl w:val="0"/>
          <w:numId w:val="12"/>
        </w:numPr>
        <w:rPr>
          <w:rFonts w:asciiTheme="majorHAnsi" w:hAnsiTheme="majorHAnsi" w:cs="Arial"/>
        </w:rPr>
      </w:pPr>
      <w:r w:rsidRPr="0051159D">
        <w:rPr>
          <w:rFonts w:asciiTheme="majorHAnsi" w:hAnsiTheme="majorHAnsi" w:cs="Arial"/>
        </w:rPr>
        <w:t>Naming convention should be “Job no</w:t>
      </w:r>
      <w:r w:rsidR="00924DD6">
        <w:rPr>
          <w:rFonts w:asciiTheme="majorHAnsi" w:hAnsiTheme="majorHAnsi" w:cs="Arial"/>
        </w:rPr>
        <w:t xml:space="preserve"> : </w:t>
      </w:r>
      <w:r w:rsidR="008F444A">
        <w:rPr>
          <w:rFonts w:asciiTheme="majorHAnsi" w:hAnsiTheme="majorHAnsi" w:cs="Arial"/>
        </w:rPr>
        <w:t>Job Title:</w:t>
      </w:r>
      <w:r w:rsidR="00924DD6">
        <w:rPr>
          <w:rFonts w:asciiTheme="majorHAnsi" w:hAnsiTheme="majorHAnsi" w:cs="Arial"/>
        </w:rPr>
        <w:t>”</w:t>
      </w:r>
      <w:r w:rsidR="008F444A">
        <w:rPr>
          <w:rFonts w:asciiTheme="majorHAnsi" w:hAnsiTheme="majorHAnsi" w:cs="Arial"/>
        </w:rPr>
        <w:br/>
        <w:t>Ex: 2017- 6</w:t>
      </w:r>
      <w:r w:rsidR="00EE48BB">
        <w:rPr>
          <w:rFonts w:asciiTheme="majorHAnsi" w:hAnsiTheme="majorHAnsi" w:cs="Arial"/>
        </w:rPr>
        <w:t xml:space="preserve"> </w:t>
      </w:r>
      <w:r w:rsidR="00EE48BB" w:rsidRPr="00EE48BB">
        <w:rPr>
          <w:rFonts w:asciiTheme="majorHAnsi" w:hAnsiTheme="majorHAnsi" w:cs="Arial"/>
        </w:rPr>
        <w:t>MS SQL Tools on segotn12862</w:t>
      </w:r>
    </w:p>
    <w:p w14:paraId="5936649F" w14:textId="5FDAD5DE" w:rsidR="00CD7403" w:rsidRDefault="00381B84" w:rsidP="00381B84">
      <w:pPr>
        <w:pStyle w:val="Heading2"/>
      </w:pPr>
      <w:bookmarkStart w:id="12" w:name="_Toc479359204"/>
      <w:r>
        <w:t>Analyze Request:</w:t>
      </w:r>
      <w:bookmarkEnd w:id="12"/>
    </w:p>
    <w:p w14:paraId="4ED7C6F1" w14:textId="77777777" w:rsidR="00381B84" w:rsidRDefault="00381B84" w:rsidP="00381B84"/>
    <w:p w14:paraId="32301C15" w14:textId="77777777" w:rsidR="00381B84" w:rsidRPr="0051159D" w:rsidRDefault="00381B84" w:rsidP="00381B84">
      <w:pPr>
        <w:jc w:val="both"/>
        <w:rPr>
          <w:rFonts w:asciiTheme="majorHAnsi" w:hAnsiTheme="majorHAnsi" w:cs="Arial"/>
        </w:rPr>
      </w:pPr>
      <w:r w:rsidRPr="0051159D">
        <w:rPr>
          <w:rFonts w:asciiTheme="majorHAnsi" w:hAnsiTheme="majorHAnsi" w:cs="Arial"/>
        </w:rPr>
        <w:t>Understanding the request:</w:t>
      </w:r>
    </w:p>
    <w:p w14:paraId="7AB22ADE" w14:textId="77777777" w:rsidR="00381B84" w:rsidRPr="0051159D" w:rsidRDefault="00381B84" w:rsidP="00381B84">
      <w:pPr>
        <w:jc w:val="both"/>
        <w:rPr>
          <w:rFonts w:asciiTheme="majorHAnsi" w:hAnsiTheme="majorHAnsi" w:cs="Arial"/>
        </w:rPr>
      </w:pPr>
    </w:p>
    <w:p w14:paraId="20236D4D" w14:textId="77777777" w:rsidR="00381B84" w:rsidRPr="0051159D" w:rsidRDefault="00381B84" w:rsidP="00C3356D">
      <w:pPr>
        <w:numPr>
          <w:ilvl w:val="0"/>
          <w:numId w:val="13"/>
        </w:numPr>
        <w:jc w:val="both"/>
        <w:rPr>
          <w:rFonts w:asciiTheme="majorHAnsi" w:hAnsiTheme="majorHAnsi" w:cs="Arial"/>
        </w:rPr>
      </w:pPr>
      <w:r w:rsidRPr="0051159D">
        <w:rPr>
          <w:rFonts w:asciiTheme="majorHAnsi" w:hAnsiTheme="majorHAnsi" w:cs="Arial"/>
        </w:rPr>
        <w:t>Read all information and documents in the job</w:t>
      </w:r>
    </w:p>
    <w:p w14:paraId="0A24F71F" w14:textId="613048A9" w:rsidR="00381B84" w:rsidRPr="0051159D" w:rsidRDefault="00381B84" w:rsidP="00C3356D">
      <w:pPr>
        <w:numPr>
          <w:ilvl w:val="0"/>
          <w:numId w:val="13"/>
        </w:numPr>
        <w:jc w:val="both"/>
        <w:rPr>
          <w:rFonts w:asciiTheme="majorHAnsi" w:hAnsiTheme="majorHAnsi" w:cs="Arial"/>
        </w:rPr>
      </w:pPr>
      <w:r w:rsidRPr="0051159D">
        <w:rPr>
          <w:rFonts w:asciiTheme="majorHAnsi" w:hAnsiTheme="majorHAnsi" w:cs="Arial"/>
        </w:rPr>
        <w:t xml:space="preserve">Speak with Orderer/Issuer </w:t>
      </w:r>
      <w:r w:rsidR="00D25A1A">
        <w:rPr>
          <w:rFonts w:asciiTheme="majorHAnsi" w:hAnsiTheme="majorHAnsi" w:cs="Arial"/>
        </w:rPr>
        <w:t xml:space="preserve">and any individuals referenced in the text of the OrderIT </w:t>
      </w:r>
      <w:r w:rsidRPr="0051159D">
        <w:rPr>
          <w:rFonts w:asciiTheme="majorHAnsi" w:hAnsiTheme="majorHAnsi" w:cs="Arial"/>
        </w:rPr>
        <w:t>to completely understand the requirement</w:t>
      </w:r>
    </w:p>
    <w:p w14:paraId="47291310" w14:textId="77777777" w:rsidR="00381B84" w:rsidRPr="0051159D" w:rsidRDefault="00381B84" w:rsidP="00C3356D">
      <w:pPr>
        <w:numPr>
          <w:ilvl w:val="0"/>
          <w:numId w:val="13"/>
        </w:numPr>
        <w:jc w:val="both"/>
        <w:rPr>
          <w:rFonts w:asciiTheme="majorHAnsi" w:hAnsiTheme="majorHAnsi" w:cs="Arial"/>
        </w:rPr>
      </w:pPr>
      <w:r w:rsidRPr="0051159D">
        <w:rPr>
          <w:rFonts w:asciiTheme="majorHAnsi" w:hAnsiTheme="majorHAnsi" w:cs="Arial"/>
        </w:rPr>
        <w:t>Consult technical teams to understand any prerequisites and deliverables.</w:t>
      </w:r>
    </w:p>
    <w:p w14:paraId="0DCD2C80" w14:textId="77777777" w:rsidR="00381B84" w:rsidRPr="0051159D" w:rsidRDefault="00381B84" w:rsidP="00C3356D">
      <w:pPr>
        <w:pStyle w:val="ListParagraph"/>
        <w:numPr>
          <w:ilvl w:val="0"/>
          <w:numId w:val="13"/>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If the request is classified as Advanced or Complex, it is mandatory to call for a Kick Off meeting with technical teams, requestor and customer if needed). Else optional.</w:t>
      </w:r>
    </w:p>
    <w:p w14:paraId="46F7F99F" w14:textId="77777777" w:rsidR="00381B84" w:rsidRDefault="00381B84" w:rsidP="00381B84"/>
    <w:p w14:paraId="1330DC41" w14:textId="7413A80E" w:rsidR="00381B84" w:rsidRDefault="00381B84" w:rsidP="00381B84">
      <w:pPr>
        <w:pStyle w:val="Heading2"/>
      </w:pPr>
      <w:bookmarkStart w:id="13" w:name="_Toc479359205"/>
      <w:r>
        <w:t>Creating Analyze Subtask</w:t>
      </w:r>
      <w:bookmarkEnd w:id="13"/>
      <w:r>
        <w:t xml:space="preserve"> </w:t>
      </w:r>
    </w:p>
    <w:p w14:paraId="1B35A550" w14:textId="77777777" w:rsidR="00381B84" w:rsidRDefault="00381B84" w:rsidP="00381B84"/>
    <w:p w14:paraId="3202E6D4" w14:textId="09828F35" w:rsidR="00381B84" w:rsidRPr="0051159D" w:rsidRDefault="00381B84" w:rsidP="00C3356D">
      <w:pPr>
        <w:pStyle w:val="ListParagraph"/>
        <w:numPr>
          <w:ilvl w:val="0"/>
          <w:numId w:val="14"/>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Send subtask and ask for a resource (AXX)</w:t>
      </w:r>
    </w:p>
    <w:p w14:paraId="345E1388" w14:textId="77777777" w:rsidR="00381B84" w:rsidRPr="0051159D" w:rsidRDefault="00381B84" w:rsidP="00C3356D">
      <w:pPr>
        <w:pStyle w:val="ListParagraph"/>
        <w:numPr>
          <w:ilvl w:val="0"/>
          <w:numId w:val="14"/>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 xml:space="preserve">Expected lead-time 2 days to get a reply off whom to call for a Kick off meeting. </w:t>
      </w:r>
    </w:p>
    <w:p w14:paraId="18200AF2" w14:textId="77777777" w:rsidR="00381B84" w:rsidRPr="0051159D" w:rsidRDefault="00381B84" w:rsidP="00C3356D">
      <w:pPr>
        <w:pStyle w:val="ListParagraph"/>
        <w:numPr>
          <w:ilvl w:val="0"/>
          <w:numId w:val="14"/>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Describe the request</w:t>
      </w:r>
    </w:p>
    <w:p w14:paraId="08D4C1E6" w14:textId="77777777" w:rsidR="00381B84" w:rsidRDefault="00381B84" w:rsidP="00381B84">
      <w:pPr>
        <w:pStyle w:val="ListParagraph"/>
        <w:spacing w:after="0" w:line="240" w:lineRule="auto"/>
        <w:jc w:val="both"/>
        <w:rPr>
          <w:rFonts w:ascii="Arial" w:hAnsi="Arial" w:cs="Arial"/>
          <w:sz w:val="20"/>
          <w:lang w:val="en-US"/>
        </w:rPr>
      </w:pPr>
    </w:p>
    <w:p w14:paraId="3123118E" w14:textId="77777777" w:rsidR="00381B84" w:rsidRDefault="00381B84" w:rsidP="00381B84"/>
    <w:p w14:paraId="70BC975A" w14:textId="77777777" w:rsidR="00A92A41" w:rsidRDefault="00A92A41" w:rsidP="00381B84">
      <w:pPr>
        <w:jc w:val="both"/>
        <w:rPr>
          <w:rFonts w:asciiTheme="majorHAnsi" w:hAnsiTheme="majorHAnsi" w:cs="Arial"/>
          <w:b/>
          <w:u w:val="single"/>
        </w:rPr>
      </w:pPr>
    </w:p>
    <w:p w14:paraId="44EBA1A5" w14:textId="77777777" w:rsidR="00B06D35" w:rsidRDefault="00B06D35" w:rsidP="00381B84">
      <w:pPr>
        <w:jc w:val="both"/>
        <w:rPr>
          <w:rFonts w:asciiTheme="majorHAnsi" w:hAnsiTheme="majorHAnsi" w:cs="Arial"/>
          <w:b/>
          <w:u w:val="single"/>
        </w:rPr>
      </w:pPr>
    </w:p>
    <w:p w14:paraId="0E075341" w14:textId="77777777" w:rsidR="00A92A41" w:rsidRDefault="00A92A41" w:rsidP="00381B84">
      <w:pPr>
        <w:jc w:val="both"/>
        <w:rPr>
          <w:rFonts w:asciiTheme="majorHAnsi" w:hAnsiTheme="majorHAnsi" w:cs="Arial"/>
          <w:b/>
          <w:u w:val="single"/>
        </w:rPr>
      </w:pPr>
    </w:p>
    <w:p w14:paraId="3B5F72E6" w14:textId="77777777" w:rsidR="00381B84" w:rsidRPr="0051159D" w:rsidRDefault="00381B84" w:rsidP="00381B84">
      <w:pPr>
        <w:jc w:val="both"/>
        <w:rPr>
          <w:rFonts w:asciiTheme="majorHAnsi" w:hAnsiTheme="majorHAnsi" w:cs="Arial"/>
          <w:b/>
          <w:u w:val="single"/>
        </w:rPr>
      </w:pPr>
      <w:r w:rsidRPr="0051159D">
        <w:rPr>
          <w:rFonts w:asciiTheme="majorHAnsi" w:hAnsiTheme="majorHAnsi" w:cs="Arial"/>
          <w:b/>
          <w:u w:val="single"/>
        </w:rPr>
        <w:t>Naming Convention for Analyze Subtask:</w:t>
      </w:r>
    </w:p>
    <w:p w14:paraId="4A11AC52" w14:textId="77777777" w:rsidR="00A92A41" w:rsidRDefault="00A92A41" w:rsidP="00381B84">
      <w:pPr>
        <w:jc w:val="both"/>
        <w:rPr>
          <w:rFonts w:asciiTheme="majorHAnsi" w:hAnsiTheme="majorHAnsi" w:cs="Arial"/>
        </w:rPr>
      </w:pPr>
    </w:p>
    <w:p w14:paraId="26686254" w14:textId="3AD7F43F" w:rsidR="004F2126" w:rsidRPr="00EE0083" w:rsidRDefault="004F2126" w:rsidP="00381B84">
      <w:pPr>
        <w:jc w:val="both"/>
        <w:rPr>
          <w:rFonts w:asciiTheme="majorHAnsi" w:hAnsiTheme="majorHAnsi" w:cs="Arial"/>
          <w:i/>
        </w:rPr>
      </w:pPr>
      <w:r w:rsidRPr="00EE0083">
        <w:rPr>
          <w:rFonts w:asciiTheme="majorHAnsi" w:hAnsiTheme="majorHAnsi" w:cs="Arial"/>
          <w:i/>
        </w:rPr>
        <w:t xml:space="preserve">An </w:t>
      </w:r>
      <w:r w:rsidR="00381B84" w:rsidRPr="00EE0083">
        <w:rPr>
          <w:rFonts w:asciiTheme="majorHAnsi" w:hAnsiTheme="majorHAnsi" w:cs="Arial"/>
          <w:i/>
        </w:rPr>
        <w:t xml:space="preserve">Example: </w:t>
      </w:r>
    </w:p>
    <w:p w14:paraId="07FAA192" w14:textId="0D90E831" w:rsidR="00381B84" w:rsidRPr="00EE0083" w:rsidRDefault="00381B84" w:rsidP="00381B84">
      <w:pPr>
        <w:jc w:val="both"/>
        <w:rPr>
          <w:rFonts w:asciiTheme="majorHAnsi" w:hAnsiTheme="majorHAnsi" w:cs="Arial"/>
          <w:i/>
        </w:rPr>
      </w:pPr>
      <w:r w:rsidRPr="00EE0083">
        <w:rPr>
          <w:rFonts w:asciiTheme="majorHAnsi" w:hAnsiTheme="majorHAnsi" w:cs="Arial"/>
          <w:i/>
        </w:rPr>
        <w:t>AO3: WINDOWS: Kickoff Meeting</w:t>
      </w:r>
    </w:p>
    <w:p w14:paraId="35151EC7" w14:textId="77777777" w:rsidR="00381B84" w:rsidRPr="00EE0083" w:rsidRDefault="00381B84" w:rsidP="00381B84">
      <w:pPr>
        <w:jc w:val="both"/>
        <w:rPr>
          <w:rFonts w:asciiTheme="majorHAnsi" w:hAnsiTheme="majorHAnsi" w:cs="Arial"/>
          <w:i/>
        </w:rPr>
      </w:pPr>
    </w:p>
    <w:p w14:paraId="064A8FBD" w14:textId="77777777" w:rsidR="00381B84" w:rsidRPr="00EE0083" w:rsidRDefault="00381B84" w:rsidP="00381B84">
      <w:pPr>
        <w:jc w:val="both"/>
        <w:rPr>
          <w:rFonts w:asciiTheme="majorHAnsi" w:hAnsiTheme="majorHAnsi" w:cs="Arial"/>
          <w:i/>
        </w:rPr>
      </w:pPr>
      <w:r w:rsidRPr="00EE0083">
        <w:rPr>
          <w:rFonts w:asciiTheme="majorHAnsi" w:hAnsiTheme="majorHAnsi" w:cs="Arial"/>
          <w:i/>
        </w:rPr>
        <w:t>Specification: </w:t>
      </w:r>
    </w:p>
    <w:p w14:paraId="7578F829" w14:textId="77777777" w:rsidR="00381B84" w:rsidRPr="00EE0083" w:rsidRDefault="00381B84" w:rsidP="00381B84">
      <w:pPr>
        <w:jc w:val="both"/>
        <w:rPr>
          <w:rFonts w:asciiTheme="majorHAnsi" w:hAnsiTheme="majorHAnsi" w:cs="Arial"/>
          <w:i/>
        </w:rPr>
      </w:pPr>
    </w:p>
    <w:p w14:paraId="3CD52712" w14:textId="77777777" w:rsidR="00381B84" w:rsidRPr="00EE0083" w:rsidRDefault="00381B84" w:rsidP="00381B84">
      <w:pPr>
        <w:jc w:val="both"/>
        <w:rPr>
          <w:rFonts w:asciiTheme="majorHAnsi" w:hAnsiTheme="majorHAnsi" w:cs="Arial"/>
          <w:i/>
        </w:rPr>
      </w:pPr>
      <w:r w:rsidRPr="00EE0083">
        <w:rPr>
          <w:rFonts w:asciiTheme="majorHAnsi" w:hAnsiTheme="majorHAnsi" w:cs="Arial"/>
          <w:i/>
        </w:rPr>
        <w:t>“Hi Team,</w:t>
      </w:r>
    </w:p>
    <w:p w14:paraId="75293E84" w14:textId="77777777" w:rsidR="00381B84" w:rsidRPr="00EE0083" w:rsidRDefault="00381B84" w:rsidP="00381B84">
      <w:pPr>
        <w:jc w:val="both"/>
        <w:rPr>
          <w:rFonts w:asciiTheme="majorHAnsi" w:hAnsiTheme="majorHAnsi" w:cs="Arial"/>
          <w:i/>
        </w:rPr>
      </w:pPr>
      <w:r w:rsidRPr="00EE0083">
        <w:rPr>
          <w:rFonts w:asciiTheme="majorHAnsi" w:hAnsiTheme="majorHAnsi" w:cs="Arial"/>
          <w:i/>
        </w:rPr>
        <w:t>Please provide a resource to attend the kickoff Meeting.</w:t>
      </w:r>
    </w:p>
    <w:p w14:paraId="043538E8" w14:textId="60E5E01A" w:rsidR="00381B84" w:rsidRPr="00EE0083" w:rsidRDefault="00A92A41" w:rsidP="00381B84">
      <w:pPr>
        <w:jc w:val="both"/>
        <w:rPr>
          <w:rFonts w:asciiTheme="majorHAnsi" w:hAnsiTheme="majorHAnsi" w:cs="Arial"/>
          <w:i/>
        </w:rPr>
      </w:pPr>
      <w:r w:rsidRPr="00EE0083">
        <w:rPr>
          <w:rFonts w:asciiTheme="majorHAnsi" w:hAnsiTheme="majorHAnsi" w:cs="Arial"/>
          <w:i/>
        </w:rPr>
        <w:t>Thanks</w:t>
      </w:r>
    </w:p>
    <w:p w14:paraId="6DD3371C" w14:textId="39B48082" w:rsidR="00A92A41" w:rsidRPr="00EE0083" w:rsidRDefault="00A92A41" w:rsidP="00381B84">
      <w:pPr>
        <w:jc w:val="both"/>
        <w:rPr>
          <w:rFonts w:asciiTheme="majorHAnsi" w:hAnsiTheme="majorHAnsi" w:cs="Arial"/>
          <w:i/>
        </w:rPr>
      </w:pPr>
      <w:r w:rsidRPr="00EE0083">
        <w:rPr>
          <w:rFonts w:asciiTheme="majorHAnsi" w:hAnsiTheme="majorHAnsi" w:cs="Arial"/>
          <w:i/>
        </w:rPr>
        <w:t>DC Name”</w:t>
      </w:r>
    </w:p>
    <w:p w14:paraId="73172068" w14:textId="77777777" w:rsidR="00381B84" w:rsidRDefault="00381B84" w:rsidP="00381B84">
      <w:pPr>
        <w:jc w:val="both"/>
        <w:rPr>
          <w:rFonts w:ascii="Arial" w:hAnsi="Arial" w:cs="Arial"/>
          <w:sz w:val="20"/>
        </w:rPr>
      </w:pPr>
    </w:p>
    <w:p w14:paraId="59432C64" w14:textId="19C71837" w:rsidR="00381B84" w:rsidRDefault="00AE6AF3" w:rsidP="00381B84">
      <w:pPr>
        <w:jc w:val="both"/>
        <w:rPr>
          <w:rFonts w:ascii="Arial" w:hAnsi="Arial" w:cs="Arial"/>
          <w:sz w:val="20"/>
        </w:rPr>
      </w:pPr>
      <w:r>
        <w:rPr>
          <w:noProof/>
          <w:lang w:val="en-IN" w:eastAsia="en-IN"/>
        </w:rPr>
        <w:drawing>
          <wp:inline distT="0" distB="0" distL="0" distR="0" wp14:anchorId="7815C403" wp14:editId="760DA544">
            <wp:extent cx="5943600" cy="4980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980940"/>
                    </a:xfrm>
                    <a:prstGeom prst="rect">
                      <a:avLst/>
                    </a:prstGeom>
                  </pic:spPr>
                </pic:pic>
              </a:graphicData>
            </a:graphic>
          </wp:inline>
        </w:drawing>
      </w:r>
      <w:r>
        <w:rPr>
          <w:noProof/>
          <w:lang w:val="en-IN" w:eastAsia="en-IN"/>
        </w:rPr>
        <w:t xml:space="preserve"> </w:t>
      </w:r>
    </w:p>
    <w:p w14:paraId="208C2475" w14:textId="77777777" w:rsidR="00381B84" w:rsidRDefault="00381B84" w:rsidP="00381B84"/>
    <w:p w14:paraId="7018656E" w14:textId="77777777" w:rsidR="004F2126" w:rsidRDefault="004F2126" w:rsidP="00381B84"/>
    <w:p w14:paraId="2FD8587A" w14:textId="77777777" w:rsidR="00E77CC4" w:rsidRDefault="00E77CC4" w:rsidP="00381B84"/>
    <w:p w14:paraId="1B4C71E8" w14:textId="2D8D5735" w:rsidR="00381B84" w:rsidRDefault="00381B84" w:rsidP="00381B84">
      <w:pPr>
        <w:pStyle w:val="Heading2"/>
      </w:pPr>
      <w:bookmarkStart w:id="14" w:name="_Toc479359206"/>
      <w:r>
        <w:t>Dispat</w:t>
      </w:r>
      <w:r w:rsidR="004F2126">
        <w:t>cher subtask team Actions: (FYI for DC</w:t>
      </w:r>
      <w:r>
        <w:t>)</w:t>
      </w:r>
      <w:bookmarkEnd w:id="14"/>
    </w:p>
    <w:p w14:paraId="405F6B9A" w14:textId="77777777" w:rsidR="00381B84" w:rsidRDefault="00381B84" w:rsidP="00381B84"/>
    <w:p w14:paraId="1DA95432" w14:textId="77777777" w:rsidR="00381B84" w:rsidRPr="0051159D" w:rsidRDefault="00381B84" w:rsidP="00C3356D">
      <w:pPr>
        <w:pStyle w:val="ListParagraph"/>
        <w:numPr>
          <w:ilvl w:val="0"/>
          <w:numId w:val="15"/>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 xml:space="preserve">Assign a Solution Designer who can attend a Kick Off meeting  </w:t>
      </w:r>
    </w:p>
    <w:p w14:paraId="040FBE09" w14:textId="77777777" w:rsidR="00381B84" w:rsidRPr="0051159D" w:rsidRDefault="00381B84" w:rsidP="00C3356D">
      <w:pPr>
        <w:pStyle w:val="ListParagraph"/>
        <w:numPr>
          <w:ilvl w:val="0"/>
          <w:numId w:val="15"/>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Save and Complete the (AXX) task at the same time that the resource is assigned (within 2 days)</w:t>
      </w:r>
    </w:p>
    <w:p w14:paraId="6AFA17C3" w14:textId="77777777" w:rsidR="00381B84" w:rsidRPr="0051159D" w:rsidRDefault="00381B84" w:rsidP="00C3356D">
      <w:pPr>
        <w:pStyle w:val="ListParagraph"/>
        <w:numPr>
          <w:ilvl w:val="0"/>
          <w:numId w:val="15"/>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The DC will receive a mail with info about the assigned Solution Designer and can then call him/her to the Kick off meeting.</w:t>
      </w:r>
    </w:p>
    <w:p w14:paraId="27AFC871" w14:textId="4B4CC529" w:rsidR="00381B84" w:rsidRPr="004F2126" w:rsidRDefault="00381B84" w:rsidP="00C3356D">
      <w:pPr>
        <w:pStyle w:val="ListParagraph"/>
        <w:numPr>
          <w:ilvl w:val="0"/>
          <w:numId w:val="15"/>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Note! When the dispatcher close the tasks, you will receive an additional mail with the dispatchers name, but it’s the person who was first assigned and that is also named in the comment you should call for a Kick Off meeting</w:t>
      </w:r>
    </w:p>
    <w:p w14:paraId="07F2FE97" w14:textId="787E9AC3" w:rsidR="00381B84" w:rsidRDefault="00381B84" w:rsidP="00381B84">
      <w:pPr>
        <w:pStyle w:val="Heading2"/>
      </w:pPr>
      <w:bookmarkStart w:id="15" w:name="_Toc479359207"/>
      <w:r>
        <w:t>Kickoff Meeting</w:t>
      </w:r>
      <w:bookmarkEnd w:id="15"/>
    </w:p>
    <w:p w14:paraId="22357963" w14:textId="77777777" w:rsidR="00381B84" w:rsidRDefault="00381B84" w:rsidP="00381B84"/>
    <w:p w14:paraId="5E4A1156" w14:textId="77777777" w:rsidR="00381B84" w:rsidRPr="0051159D" w:rsidRDefault="00381B84" w:rsidP="00C3356D">
      <w:pPr>
        <w:numPr>
          <w:ilvl w:val="0"/>
          <w:numId w:val="17"/>
        </w:numPr>
        <w:jc w:val="both"/>
        <w:rPr>
          <w:rFonts w:asciiTheme="majorHAnsi" w:hAnsiTheme="majorHAnsi" w:cs="Arial"/>
        </w:rPr>
      </w:pPr>
      <w:r w:rsidRPr="0051159D">
        <w:rPr>
          <w:rFonts w:asciiTheme="majorHAnsi" w:hAnsiTheme="majorHAnsi" w:cs="Arial"/>
        </w:rPr>
        <w:t>Plan and schedule appointed Solutions Designers to attend the Kick Off meeting,</w:t>
      </w:r>
    </w:p>
    <w:p w14:paraId="5A87F612" w14:textId="77777777" w:rsidR="00381B84" w:rsidRPr="0051159D" w:rsidRDefault="00381B84" w:rsidP="00C3356D">
      <w:pPr>
        <w:numPr>
          <w:ilvl w:val="0"/>
          <w:numId w:val="17"/>
        </w:numPr>
        <w:jc w:val="both"/>
        <w:rPr>
          <w:rFonts w:asciiTheme="majorHAnsi" w:hAnsiTheme="majorHAnsi" w:cs="Arial"/>
        </w:rPr>
      </w:pPr>
      <w:r w:rsidRPr="0051159D">
        <w:rPr>
          <w:rFonts w:asciiTheme="majorHAnsi" w:hAnsiTheme="majorHAnsi" w:cs="Arial"/>
        </w:rPr>
        <w:t>Analyze the request together with Solutions Designers</w:t>
      </w:r>
    </w:p>
    <w:p w14:paraId="2CF7E49C" w14:textId="0DF2CCAD" w:rsidR="00381B84" w:rsidRPr="0051159D" w:rsidRDefault="00381B84" w:rsidP="00C3356D">
      <w:pPr>
        <w:numPr>
          <w:ilvl w:val="0"/>
          <w:numId w:val="17"/>
        </w:numPr>
        <w:jc w:val="both"/>
        <w:rPr>
          <w:rFonts w:asciiTheme="majorHAnsi" w:hAnsiTheme="majorHAnsi" w:cs="Arial"/>
        </w:rPr>
      </w:pPr>
      <w:r w:rsidRPr="0051159D">
        <w:rPr>
          <w:rFonts w:asciiTheme="majorHAnsi" w:hAnsiTheme="majorHAnsi" w:cs="Arial"/>
        </w:rPr>
        <w:t>Get an overall picture of how to procee</w:t>
      </w:r>
      <w:r w:rsidR="004F2126">
        <w:rPr>
          <w:rFonts w:asciiTheme="majorHAnsi" w:hAnsiTheme="majorHAnsi" w:cs="Arial"/>
        </w:rPr>
        <w:t xml:space="preserve">d and  what solution the </w:t>
      </w:r>
      <w:r w:rsidRPr="0051159D">
        <w:rPr>
          <w:rFonts w:asciiTheme="majorHAnsi" w:hAnsiTheme="majorHAnsi" w:cs="Arial"/>
        </w:rPr>
        <w:t>Proposal will be based on</w:t>
      </w:r>
    </w:p>
    <w:p w14:paraId="3D0A06DE" w14:textId="77777777" w:rsidR="00381B84" w:rsidRPr="0051159D" w:rsidRDefault="00381B84" w:rsidP="00C3356D">
      <w:pPr>
        <w:numPr>
          <w:ilvl w:val="0"/>
          <w:numId w:val="17"/>
        </w:numPr>
        <w:jc w:val="both"/>
        <w:rPr>
          <w:rFonts w:asciiTheme="majorHAnsi" w:hAnsiTheme="majorHAnsi" w:cs="Arial"/>
        </w:rPr>
      </w:pPr>
      <w:r w:rsidRPr="0051159D">
        <w:rPr>
          <w:rFonts w:asciiTheme="majorHAnsi" w:hAnsiTheme="majorHAnsi" w:cs="Arial"/>
        </w:rPr>
        <w:t>Take notes from the Kick Off meeting ( to be attached in Proposal tasks)</w:t>
      </w:r>
    </w:p>
    <w:p w14:paraId="44B65674" w14:textId="77777777" w:rsidR="00381B84" w:rsidRPr="0051159D" w:rsidRDefault="00381B84" w:rsidP="00C3356D">
      <w:pPr>
        <w:numPr>
          <w:ilvl w:val="0"/>
          <w:numId w:val="13"/>
        </w:numPr>
        <w:jc w:val="both"/>
        <w:rPr>
          <w:rFonts w:asciiTheme="majorHAnsi" w:hAnsiTheme="majorHAnsi" w:cs="Arial"/>
        </w:rPr>
      </w:pPr>
      <w:r w:rsidRPr="0051159D">
        <w:rPr>
          <w:rFonts w:asciiTheme="majorHAnsi" w:hAnsiTheme="majorHAnsi" w:cs="Arial"/>
        </w:rPr>
        <w:t>Send appropriate Order Forms to the Customer. (when you know it'll be a part of proposal) or discuss them at the meeting if the customer representative is attending</w:t>
      </w:r>
    </w:p>
    <w:p w14:paraId="2C46E77A" w14:textId="7E339D7B" w:rsidR="00381B84" w:rsidRPr="00B06D35" w:rsidRDefault="00381B84" w:rsidP="00033964">
      <w:pPr>
        <w:numPr>
          <w:ilvl w:val="0"/>
          <w:numId w:val="13"/>
        </w:numPr>
        <w:jc w:val="both"/>
        <w:rPr>
          <w:rFonts w:asciiTheme="majorHAnsi" w:hAnsiTheme="majorHAnsi" w:cs="Arial"/>
        </w:rPr>
      </w:pPr>
      <w:r w:rsidRPr="0051159D">
        <w:rPr>
          <w:rFonts w:asciiTheme="majorHAnsi" w:hAnsiTheme="majorHAnsi" w:cs="Arial"/>
        </w:rPr>
        <w:t>Based on analysis, change job classification (Normal, Advanced, Complex) if needed.</w:t>
      </w:r>
    </w:p>
    <w:p w14:paraId="372B0D03" w14:textId="77777777" w:rsidR="00381B84" w:rsidRPr="0051159D" w:rsidRDefault="00381B84" w:rsidP="00C3356D">
      <w:pPr>
        <w:numPr>
          <w:ilvl w:val="0"/>
          <w:numId w:val="13"/>
        </w:numPr>
        <w:jc w:val="both"/>
        <w:rPr>
          <w:rFonts w:asciiTheme="majorHAnsi" w:hAnsiTheme="majorHAnsi" w:cs="Arial"/>
        </w:rPr>
      </w:pPr>
      <w:r w:rsidRPr="0051159D">
        <w:rPr>
          <w:rFonts w:asciiTheme="majorHAnsi" w:hAnsiTheme="majorHAnsi" w:cs="Arial"/>
        </w:rPr>
        <w:t>Make a summary of the job including conclusions and send a communication to the parties involved.</w:t>
      </w:r>
    </w:p>
    <w:p w14:paraId="099EEFD4" w14:textId="77777777" w:rsidR="00381B84" w:rsidRPr="0051159D" w:rsidRDefault="00381B84" w:rsidP="00381B84">
      <w:pPr>
        <w:jc w:val="both"/>
        <w:rPr>
          <w:rFonts w:asciiTheme="majorHAnsi" w:hAnsiTheme="majorHAnsi" w:cs="Arial"/>
        </w:rPr>
      </w:pPr>
    </w:p>
    <w:p w14:paraId="31635349" w14:textId="77777777" w:rsidR="00381B84" w:rsidRPr="0051159D" w:rsidRDefault="00381B84" w:rsidP="00381B84">
      <w:pPr>
        <w:jc w:val="both"/>
        <w:rPr>
          <w:rFonts w:asciiTheme="majorHAnsi" w:hAnsiTheme="majorHAnsi" w:cs="Arial"/>
        </w:rPr>
      </w:pPr>
      <w:r w:rsidRPr="0051159D">
        <w:rPr>
          <w:rFonts w:asciiTheme="majorHAnsi" w:hAnsiTheme="majorHAnsi" w:cs="Arial"/>
        </w:rPr>
        <w:t>Key Points to Remember:</w:t>
      </w:r>
    </w:p>
    <w:p w14:paraId="4A7EE4FF" w14:textId="77777777" w:rsidR="00381B84" w:rsidRPr="0051159D" w:rsidRDefault="00381B84" w:rsidP="00381B84">
      <w:pPr>
        <w:jc w:val="both"/>
        <w:rPr>
          <w:rFonts w:asciiTheme="majorHAnsi" w:hAnsiTheme="majorHAnsi" w:cs="Arial"/>
          <w:strike/>
        </w:rPr>
      </w:pPr>
    </w:p>
    <w:p w14:paraId="47BD1730" w14:textId="6BCA8222" w:rsidR="00381B84" w:rsidRPr="004F2126" w:rsidRDefault="00381B84" w:rsidP="00C3356D">
      <w:pPr>
        <w:numPr>
          <w:ilvl w:val="0"/>
          <w:numId w:val="16"/>
        </w:numPr>
        <w:rPr>
          <w:rFonts w:asciiTheme="majorHAnsi" w:hAnsiTheme="majorHAnsi" w:cs="Arial"/>
        </w:rPr>
      </w:pPr>
      <w:r w:rsidRPr="0051159D">
        <w:rPr>
          <w:rFonts w:asciiTheme="majorHAnsi" w:hAnsiTheme="majorHAnsi" w:cs="Arial"/>
        </w:rPr>
        <w:t xml:space="preserve">It’s mandatory to perform Kick Off meetings in the request phase if the request is classified as Advanced or Complex (agreed with global request teams according to Request Handling Framework) </w:t>
      </w:r>
    </w:p>
    <w:p w14:paraId="3C2F799C" w14:textId="496F575F" w:rsidR="00381B84" w:rsidRDefault="00381B84" w:rsidP="00381B84">
      <w:pPr>
        <w:pStyle w:val="Heading2"/>
      </w:pPr>
      <w:bookmarkStart w:id="16" w:name="_Toc479359208"/>
      <w:r>
        <w:t>Reclassification in OrderIT after Kick-off Meeting</w:t>
      </w:r>
      <w:bookmarkEnd w:id="16"/>
    </w:p>
    <w:p w14:paraId="7EC0E71E" w14:textId="77777777" w:rsidR="00381B84" w:rsidRPr="0051159D" w:rsidRDefault="00381B84" w:rsidP="00381B84">
      <w:pPr>
        <w:rPr>
          <w:rFonts w:asciiTheme="majorHAnsi" w:hAnsiTheme="majorHAnsi"/>
        </w:rPr>
      </w:pPr>
    </w:p>
    <w:p w14:paraId="41469A2B" w14:textId="772F9F9D" w:rsidR="004A138D" w:rsidRDefault="004A138D" w:rsidP="00381B84">
      <w:pPr>
        <w:tabs>
          <w:tab w:val="left" w:pos="851"/>
        </w:tabs>
        <w:rPr>
          <w:rFonts w:asciiTheme="majorHAnsi" w:hAnsiTheme="majorHAnsi" w:cs="Arial"/>
          <w:lang w:val="en-GB"/>
        </w:rPr>
      </w:pPr>
      <w:r>
        <w:rPr>
          <w:rFonts w:asciiTheme="majorHAnsi" w:hAnsiTheme="majorHAnsi" w:cs="Arial"/>
          <w:lang w:val="en-GB"/>
        </w:rPr>
        <w:t xml:space="preserve">Status ‘Request Confirmed’ indicates that the DC has a clear understanding of all the business requirements for the request. </w:t>
      </w:r>
    </w:p>
    <w:p w14:paraId="4028C58E" w14:textId="77777777" w:rsidR="004A138D" w:rsidRDefault="004A138D" w:rsidP="00381B84">
      <w:pPr>
        <w:tabs>
          <w:tab w:val="left" w:pos="851"/>
        </w:tabs>
        <w:rPr>
          <w:rFonts w:asciiTheme="majorHAnsi" w:hAnsiTheme="majorHAnsi" w:cs="Arial"/>
          <w:lang w:val="en-GB"/>
        </w:rPr>
      </w:pPr>
    </w:p>
    <w:p w14:paraId="117E6B54" w14:textId="77777777" w:rsidR="00381B84" w:rsidRPr="0051159D" w:rsidRDefault="00381B84" w:rsidP="00381B84">
      <w:pPr>
        <w:tabs>
          <w:tab w:val="left" w:pos="851"/>
        </w:tabs>
        <w:rPr>
          <w:rFonts w:asciiTheme="majorHAnsi" w:hAnsiTheme="majorHAnsi" w:cs="Arial"/>
          <w:lang w:val="en-GB"/>
        </w:rPr>
      </w:pPr>
      <w:r w:rsidRPr="0051159D">
        <w:rPr>
          <w:rFonts w:asciiTheme="majorHAnsi" w:hAnsiTheme="majorHAnsi" w:cs="Arial"/>
          <w:lang w:val="en-GB"/>
        </w:rPr>
        <w:t xml:space="preserve">When </w:t>
      </w:r>
      <w:r w:rsidRPr="0051159D">
        <w:rPr>
          <w:rFonts w:asciiTheme="majorHAnsi" w:hAnsiTheme="majorHAnsi" w:cs="Arial"/>
          <w:b/>
          <w:i/>
          <w:lang w:val="en-GB"/>
        </w:rPr>
        <w:t>Confirming Request</w:t>
      </w:r>
      <w:r w:rsidRPr="0051159D">
        <w:rPr>
          <w:rFonts w:asciiTheme="majorHAnsi" w:hAnsiTheme="majorHAnsi" w:cs="Arial"/>
          <w:lang w:val="en-GB"/>
        </w:rPr>
        <w:t xml:space="preserve"> the DC is to secure that the request is correctly classified in Order IT. There are three different classes:</w:t>
      </w:r>
    </w:p>
    <w:p w14:paraId="39E83F2C" w14:textId="77777777" w:rsidR="00381B84" w:rsidRPr="0051159D" w:rsidRDefault="00381B84" w:rsidP="00381B84">
      <w:pPr>
        <w:tabs>
          <w:tab w:val="left" w:pos="851"/>
        </w:tabs>
        <w:rPr>
          <w:rFonts w:asciiTheme="majorHAnsi" w:hAnsiTheme="majorHAnsi" w:cs="Arial"/>
          <w:lang w:val="en-GB"/>
        </w:rPr>
      </w:pPr>
    </w:p>
    <w:p w14:paraId="404CB1F1" w14:textId="3D1F95F5" w:rsidR="00381B84" w:rsidRPr="0051159D" w:rsidRDefault="00381B84" w:rsidP="00C3356D">
      <w:pPr>
        <w:numPr>
          <w:ilvl w:val="0"/>
          <w:numId w:val="18"/>
        </w:numPr>
        <w:tabs>
          <w:tab w:val="left" w:pos="851"/>
        </w:tabs>
        <w:rPr>
          <w:rFonts w:asciiTheme="majorHAnsi" w:hAnsiTheme="majorHAnsi" w:cs="Arial"/>
          <w:b/>
          <w:lang w:val="en-GB"/>
        </w:rPr>
      </w:pPr>
      <w:r w:rsidRPr="0051159D">
        <w:rPr>
          <w:rFonts w:asciiTheme="majorHAnsi" w:hAnsiTheme="majorHAnsi" w:cs="Arial"/>
          <w:b/>
          <w:lang w:val="en-GB"/>
        </w:rPr>
        <w:t>Normal</w:t>
      </w:r>
      <w:r w:rsidRPr="0051159D">
        <w:rPr>
          <w:rFonts w:asciiTheme="majorHAnsi" w:hAnsiTheme="majorHAnsi" w:cs="Arial"/>
          <w:lang w:val="en-GB"/>
        </w:rPr>
        <w:t xml:space="preserve"> (called MS STD.NORMAL in Order IT); for requests comprising delivery of one or two standard components (products and/or services). </w:t>
      </w:r>
    </w:p>
    <w:p w14:paraId="59533494" w14:textId="1DEF0E48" w:rsidR="00381B84" w:rsidRPr="0051159D" w:rsidRDefault="00381B84" w:rsidP="00C3356D">
      <w:pPr>
        <w:numPr>
          <w:ilvl w:val="0"/>
          <w:numId w:val="18"/>
        </w:numPr>
        <w:tabs>
          <w:tab w:val="left" w:pos="851"/>
        </w:tabs>
        <w:rPr>
          <w:rFonts w:asciiTheme="majorHAnsi" w:hAnsiTheme="majorHAnsi" w:cs="Arial"/>
          <w:b/>
          <w:lang w:val="en-GB"/>
        </w:rPr>
      </w:pPr>
      <w:r w:rsidRPr="0051159D">
        <w:rPr>
          <w:rFonts w:asciiTheme="majorHAnsi" w:hAnsiTheme="majorHAnsi" w:cs="Arial"/>
          <w:b/>
          <w:lang w:val="en-GB"/>
        </w:rPr>
        <w:t>Advanced</w:t>
      </w:r>
      <w:r w:rsidRPr="0051159D">
        <w:rPr>
          <w:rFonts w:asciiTheme="majorHAnsi" w:hAnsiTheme="majorHAnsi" w:cs="Arial"/>
          <w:lang w:val="en-GB"/>
        </w:rPr>
        <w:t xml:space="preserve"> (called MS STD.ADVANCED in Order IT); for requests compri</w:t>
      </w:r>
      <w:r w:rsidR="0051159D">
        <w:rPr>
          <w:rFonts w:asciiTheme="majorHAnsi" w:hAnsiTheme="majorHAnsi" w:cs="Arial"/>
          <w:lang w:val="en-GB"/>
        </w:rPr>
        <w:t xml:space="preserve">sing 3-10 standard components. </w:t>
      </w:r>
    </w:p>
    <w:p w14:paraId="0845CC77" w14:textId="5DA2954D" w:rsidR="00381B84" w:rsidRPr="004F2126" w:rsidRDefault="00381B84" w:rsidP="00C3356D">
      <w:pPr>
        <w:numPr>
          <w:ilvl w:val="0"/>
          <w:numId w:val="18"/>
        </w:numPr>
        <w:tabs>
          <w:tab w:val="left" w:pos="851"/>
        </w:tabs>
        <w:rPr>
          <w:rFonts w:asciiTheme="majorHAnsi" w:hAnsiTheme="majorHAnsi" w:cs="Arial"/>
          <w:b/>
          <w:lang w:val="en-GB"/>
        </w:rPr>
      </w:pPr>
      <w:r w:rsidRPr="0051159D">
        <w:rPr>
          <w:rFonts w:asciiTheme="majorHAnsi" w:hAnsiTheme="majorHAnsi" w:cs="Arial"/>
          <w:b/>
          <w:lang w:val="en-GB"/>
        </w:rPr>
        <w:t>Complex</w:t>
      </w:r>
      <w:r w:rsidRPr="0051159D">
        <w:rPr>
          <w:rFonts w:asciiTheme="majorHAnsi" w:hAnsiTheme="majorHAnsi" w:cs="Arial"/>
          <w:lang w:val="en-GB"/>
        </w:rPr>
        <w:t xml:space="preserve"> (called MS STD.COMPLEX in Order IT); for requests comprising more than 10 standard components, delivery to new customers</w:t>
      </w:r>
      <w:r w:rsidR="004A138D">
        <w:rPr>
          <w:rFonts w:asciiTheme="majorHAnsi" w:hAnsiTheme="majorHAnsi" w:cs="Arial"/>
          <w:lang w:val="en-GB"/>
        </w:rPr>
        <w:t>, delivery of non-standard components</w:t>
      </w:r>
      <w:r w:rsidRPr="0051159D">
        <w:rPr>
          <w:rFonts w:asciiTheme="majorHAnsi" w:hAnsiTheme="majorHAnsi" w:cs="Arial"/>
          <w:lang w:val="en-GB"/>
        </w:rPr>
        <w:t xml:space="preserve"> or requests for global multi-site delivery.  </w:t>
      </w:r>
    </w:p>
    <w:p w14:paraId="78C196C4" w14:textId="77777777" w:rsidR="00381B84" w:rsidRPr="0051159D" w:rsidRDefault="00381B84" w:rsidP="00381B84">
      <w:pPr>
        <w:tabs>
          <w:tab w:val="left" w:pos="851"/>
        </w:tabs>
        <w:rPr>
          <w:rFonts w:asciiTheme="majorHAnsi" w:hAnsiTheme="majorHAnsi" w:cs="Arial"/>
          <w:lang w:val="en-GB"/>
        </w:rPr>
      </w:pPr>
      <w:r w:rsidRPr="0051159D">
        <w:rPr>
          <w:rFonts w:asciiTheme="majorHAnsi" w:hAnsiTheme="majorHAnsi" w:cs="Arial"/>
          <w:lang w:val="en-GB"/>
        </w:rPr>
        <w:t xml:space="preserve">Should a request be assigned incorrect classification, it is to be updated under </w:t>
      </w:r>
      <w:r w:rsidRPr="0051159D">
        <w:rPr>
          <w:rFonts w:asciiTheme="majorHAnsi" w:hAnsiTheme="majorHAnsi" w:cs="Arial"/>
          <w:b/>
          <w:lang w:val="en-GB"/>
        </w:rPr>
        <w:t xml:space="preserve">General </w:t>
      </w:r>
      <w:r w:rsidRPr="0051159D">
        <w:rPr>
          <w:rFonts w:asciiTheme="majorHAnsi" w:hAnsiTheme="majorHAnsi" w:cs="Arial"/>
          <w:b/>
          <w:u w:val="single"/>
          <w:lang w:val="en-GB"/>
        </w:rPr>
        <w:t>I</w:t>
      </w:r>
      <w:r w:rsidRPr="0051159D">
        <w:rPr>
          <w:rFonts w:asciiTheme="majorHAnsi" w:hAnsiTheme="majorHAnsi" w:cs="Arial"/>
          <w:b/>
          <w:lang w:val="en-GB"/>
        </w:rPr>
        <w:t>nfo</w:t>
      </w:r>
      <w:r w:rsidRPr="0051159D">
        <w:rPr>
          <w:rFonts w:asciiTheme="majorHAnsi" w:hAnsiTheme="majorHAnsi" w:cs="Arial"/>
          <w:lang w:val="en-GB"/>
        </w:rPr>
        <w:t xml:space="preserve"> in Order IT.</w:t>
      </w:r>
    </w:p>
    <w:p w14:paraId="35C1DD7B" w14:textId="77777777" w:rsidR="00381B84" w:rsidRPr="0051159D" w:rsidRDefault="00381B84" w:rsidP="00381B84">
      <w:pPr>
        <w:jc w:val="center"/>
        <w:rPr>
          <w:rFonts w:asciiTheme="majorHAnsi" w:hAnsiTheme="majorHAnsi" w:cs="Arial"/>
        </w:rPr>
      </w:pPr>
    </w:p>
    <w:p w14:paraId="58063B1A" w14:textId="77777777" w:rsidR="002025A3" w:rsidRDefault="00381B84" w:rsidP="004F2126">
      <w:pPr>
        <w:rPr>
          <w:rFonts w:asciiTheme="majorHAnsi" w:hAnsiTheme="majorHAnsi" w:cs="Arial"/>
          <w:u w:val="single"/>
        </w:rPr>
      </w:pPr>
      <w:r w:rsidRPr="00033964">
        <w:rPr>
          <w:rFonts w:asciiTheme="majorHAnsi" w:hAnsiTheme="majorHAnsi" w:cs="Arial"/>
          <w:u w:val="single"/>
        </w:rPr>
        <w:t xml:space="preserve">NOTE: </w:t>
      </w:r>
    </w:p>
    <w:p w14:paraId="188EDF27" w14:textId="77777777" w:rsidR="002819B5" w:rsidRPr="00033964" w:rsidRDefault="002819B5" w:rsidP="004F2126">
      <w:pPr>
        <w:rPr>
          <w:rFonts w:asciiTheme="majorHAnsi" w:hAnsiTheme="majorHAnsi" w:cs="Arial"/>
          <w:u w:val="single"/>
        </w:rPr>
      </w:pPr>
    </w:p>
    <w:p w14:paraId="66457217" w14:textId="0FAE0C91" w:rsidR="00C7039F" w:rsidRPr="00381B84" w:rsidRDefault="002025A3" w:rsidP="002819B5">
      <w:pPr>
        <w:pStyle w:val="ListParagraph"/>
        <w:numPr>
          <w:ilvl w:val="0"/>
          <w:numId w:val="32"/>
        </w:numPr>
      </w:pPr>
      <w:r w:rsidRPr="00033964">
        <w:rPr>
          <w:rFonts w:asciiTheme="majorHAnsi" w:hAnsiTheme="majorHAnsi" w:cs="Arial"/>
        </w:rPr>
        <w:t xml:space="preserve">Preliminary </w:t>
      </w:r>
      <w:r>
        <w:rPr>
          <w:rFonts w:asciiTheme="majorHAnsi" w:hAnsiTheme="majorHAnsi" w:cs="Arial"/>
        </w:rPr>
        <w:t xml:space="preserve">delivery date of the order should be updated in Order IT post kick off </w:t>
      </w:r>
      <w:r w:rsidR="002819B5">
        <w:rPr>
          <w:rFonts w:asciiTheme="majorHAnsi" w:hAnsiTheme="majorHAnsi" w:cs="Arial"/>
        </w:rPr>
        <w:t>meeting</w:t>
      </w:r>
      <w:r w:rsidR="002819B5" w:rsidRPr="002819B5">
        <w:rPr>
          <w:rFonts w:asciiTheme="majorHAnsi" w:hAnsiTheme="majorHAnsi" w:cs="Arial"/>
        </w:rPr>
        <w:t xml:space="preserve"> ONLY</w:t>
      </w:r>
      <w:r w:rsidR="00381B84" w:rsidRPr="002819B5">
        <w:rPr>
          <w:rFonts w:asciiTheme="majorHAnsi" w:hAnsiTheme="majorHAnsi" w:cs="Arial"/>
        </w:rPr>
        <w:t xml:space="preserve"> when DC is confident with the suggested suggestion, change the status of the Job on Order IT to "</w:t>
      </w:r>
      <w:r w:rsidR="00381B84" w:rsidRPr="002819B5">
        <w:rPr>
          <w:rFonts w:asciiTheme="majorHAnsi" w:hAnsiTheme="majorHAnsi" w:cs="Arial"/>
          <w:u w:val="single"/>
        </w:rPr>
        <w:t>CONFIRM REQUEST</w:t>
      </w:r>
      <w:r w:rsidR="00381B84" w:rsidRPr="002819B5">
        <w:rPr>
          <w:rFonts w:asciiTheme="majorHAnsi" w:hAnsiTheme="majorHAnsi" w:cs="Arial"/>
          <w:b/>
          <w:u w:val="single"/>
        </w:rPr>
        <w:t>”</w:t>
      </w:r>
    </w:p>
    <w:p w14:paraId="7E71A5C4" w14:textId="47CEDB37" w:rsidR="000A5F05" w:rsidRDefault="00381B84" w:rsidP="00C3356D">
      <w:pPr>
        <w:pStyle w:val="Heading1"/>
        <w:numPr>
          <w:ilvl w:val="0"/>
          <w:numId w:val="10"/>
        </w:numPr>
      </w:pPr>
      <w:bookmarkStart w:id="17" w:name="_Toc479359209"/>
      <w:r>
        <w:t>Proposal Phase</w:t>
      </w:r>
      <w:bookmarkEnd w:id="17"/>
    </w:p>
    <w:p w14:paraId="593664A0" w14:textId="77777777" w:rsidR="00CD7403" w:rsidRDefault="00CD7403" w:rsidP="00CD7403">
      <w:pPr>
        <w:pStyle w:val="HCLBodyText"/>
      </w:pPr>
    </w:p>
    <w:p w14:paraId="76C4CBAD" w14:textId="77777777" w:rsidR="00381B84" w:rsidRPr="0051159D" w:rsidRDefault="00381B84" w:rsidP="00C3356D">
      <w:pPr>
        <w:numPr>
          <w:ilvl w:val="0"/>
          <w:numId w:val="19"/>
        </w:numPr>
        <w:rPr>
          <w:rFonts w:asciiTheme="majorHAnsi" w:hAnsiTheme="majorHAnsi" w:cs="Arial"/>
        </w:rPr>
      </w:pPr>
      <w:r w:rsidRPr="0051159D">
        <w:rPr>
          <w:rFonts w:asciiTheme="majorHAnsi" w:hAnsiTheme="majorHAnsi" w:cs="Arial"/>
        </w:rPr>
        <w:t>Before proceeding, check that all necessary information and order forms are filled and available.</w:t>
      </w:r>
    </w:p>
    <w:p w14:paraId="76C69FE9" w14:textId="5FF101E3" w:rsidR="00381B84" w:rsidRPr="0051159D" w:rsidRDefault="00381B84" w:rsidP="00C3356D">
      <w:pPr>
        <w:numPr>
          <w:ilvl w:val="0"/>
          <w:numId w:val="19"/>
        </w:numPr>
        <w:rPr>
          <w:rFonts w:asciiTheme="majorHAnsi" w:hAnsiTheme="majorHAnsi" w:cs="Arial"/>
        </w:rPr>
      </w:pPr>
      <w:r w:rsidRPr="0051159D">
        <w:rPr>
          <w:rFonts w:asciiTheme="majorHAnsi" w:hAnsiTheme="majorHAnsi" w:cs="Arial"/>
        </w:rPr>
        <w:t xml:space="preserve">Always read the instructions for the products so you know what requirements the technical teams have. Here is the </w:t>
      </w:r>
      <w:hyperlink r:id="rId22" w:history="1">
        <w:r w:rsidRPr="0051159D">
          <w:rPr>
            <w:rStyle w:val="Hyperlink"/>
            <w:rFonts w:asciiTheme="majorHAnsi" w:hAnsiTheme="majorHAnsi" w:cs="Arial"/>
          </w:rPr>
          <w:t>link</w:t>
        </w:r>
      </w:hyperlink>
      <w:r w:rsidRPr="0051159D">
        <w:rPr>
          <w:rFonts w:asciiTheme="majorHAnsi" w:hAnsiTheme="majorHAnsi" w:cs="Arial"/>
        </w:rPr>
        <w:t xml:space="preserve"> to Instructions team</w:t>
      </w:r>
      <w:r w:rsidR="004F2126">
        <w:rPr>
          <w:rFonts w:asciiTheme="majorHAnsi" w:hAnsiTheme="majorHAnsi" w:cs="Arial"/>
        </w:rPr>
        <w:t xml:space="preserve"> </w:t>
      </w:r>
      <w:r w:rsidRPr="0051159D">
        <w:rPr>
          <w:rFonts w:asciiTheme="majorHAnsi" w:hAnsiTheme="majorHAnsi" w:cs="Arial"/>
        </w:rPr>
        <w:t>place.</w:t>
      </w:r>
    </w:p>
    <w:p w14:paraId="0E192C4A" w14:textId="063B7C7E" w:rsidR="00381B84" w:rsidRPr="00EE0083" w:rsidRDefault="00381B84" w:rsidP="00C3356D">
      <w:pPr>
        <w:numPr>
          <w:ilvl w:val="0"/>
          <w:numId w:val="19"/>
        </w:numPr>
        <w:rPr>
          <w:rFonts w:asciiTheme="majorHAnsi" w:hAnsiTheme="majorHAnsi" w:cs="Arial"/>
        </w:rPr>
      </w:pPr>
      <w:r w:rsidRPr="0051159D">
        <w:rPr>
          <w:rFonts w:asciiTheme="majorHAnsi" w:hAnsiTheme="majorHAnsi" w:cs="Arial"/>
        </w:rPr>
        <w:t>Create Proposal sub-tasks and send to respective technical teams</w:t>
      </w:r>
    </w:p>
    <w:p w14:paraId="593664A1" w14:textId="13F53E03" w:rsidR="00CD7403" w:rsidRDefault="00381B84" w:rsidP="000A5F05">
      <w:pPr>
        <w:pStyle w:val="Heading2"/>
      </w:pPr>
      <w:bookmarkStart w:id="18" w:name="_Toc479359210"/>
      <w:r>
        <w:t>Creating Proposal Sub-Task</w:t>
      </w:r>
      <w:bookmarkEnd w:id="18"/>
    </w:p>
    <w:p w14:paraId="42D63C4B" w14:textId="77777777" w:rsidR="000A5F05" w:rsidRDefault="000A5F05" w:rsidP="000A5F05">
      <w:pPr>
        <w:rPr>
          <w:rFonts w:eastAsia="Calibri"/>
        </w:rPr>
      </w:pPr>
    </w:p>
    <w:p w14:paraId="01A724F6" w14:textId="2A456B48" w:rsidR="00381B84" w:rsidRPr="0051159D" w:rsidRDefault="00381B84" w:rsidP="00C3356D">
      <w:pPr>
        <w:numPr>
          <w:ilvl w:val="0"/>
          <w:numId w:val="20"/>
        </w:numPr>
        <w:rPr>
          <w:rFonts w:asciiTheme="majorHAnsi" w:hAnsiTheme="majorHAnsi" w:cs="Arial"/>
        </w:rPr>
      </w:pPr>
      <w:r w:rsidRPr="0051159D">
        <w:rPr>
          <w:rFonts w:asciiTheme="majorHAnsi" w:hAnsiTheme="majorHAnsi" w:cs="Arial"/>
        </w:rPr>
        <w:t>Start the naming conventio</w:t>
      </w:r>
      <w:r w:rsidR="00EE0083">
        <w:rPr>
          <w:rFonts w:asciiTheme="majorHAnsi" w:hAnsiTheme="majorHAnsi" w:cs="Arial"/>
        </w:rPr>
        <w:t>n of the proposal subtask as PXX</w:t>
      </w:r>
    </w:p>
    <w:p w14:paraId="66E39D84" w14:textId="77777777" w:rsidR="00381B84" w:rsidRPr="003032A1" w:rsidRDefault="00381B84" w:rsidP="00381B84">
      <w:pPr>
        <w:ind w:left="360"/>
        <w:jc w:val="both"/>
        <w:rPr>
          <w:rFonts w:ascii="Arial" w:hAnsi="Arial" w:cs="Arial"/>
          <w:i/>
          <w:color w:val="FF0000"/>
          <w:sz w:val="20"/>
        </w:rPr>
      </w:pPr>
    </w:p>
    <w:p w14:paraId="451ED055" w14:textId="77777777" w:rsidR="00381B84" w:rsidRPr="003032A1" w:rsidRDefault="00381B84" w:rsidP="00381B84">
      <w:pPr>
        <w:jc w:val="both"/>
        <w:rPr>
          <w:rFonts w:ascii="Arial" w:hAnsi="Arial" w:cs="Arial"/>
          <w:b/>
          <w:sz w:val="20"/>
          <w:u w:val="single"/>
        </w:rPr>
      </w:pPr>
      <w:r w:rsidRPr="003032A1">
        <w:rPr>
          <w:rFonts w:ascii="Arial" w:hAnsi="Arial" w:cs="Arial"/>
          <w:b/>
          <w:sz w:val="20"/>
          <w:u w:val="single"/>
        </w:rPr>
        <w:t>Standard Text in Specification of Task Result:</w:t>
      </w:r>
    </w:p>
    <w:p w14:paraId="4A2B1EA0" w14:textId="77777777" w:rsidR="00381B84" w:rsidRPr="003032A1" w:rsidRDefault="00381B84" w:rsidP="00381B84">
      <w:pPr>
        <w:jc w:val="both"/>
        <w:rPr>
          <w:rFonts w:ascii="Arial" w:hAnsi="Arial" w:cs="Arial"/>
          <w:sz w:val="20"/>
        </w:rPr>
      </w:pPr>
    </w:p>
    <w:p w14:paraId="23F01D58" w14:textId="77777777" w:rsidR="00381B84" w:rsidRPr="003032A1" w:rsidRDefault="00381B84" w:rsidP="00381B84">
      <w:pPr>
        <w:rPr>
          <w:rFonts w:ascii="Arial" w:hAnsi="Arial" w:cs="Arial"/>
          <w:b/>
          <w:sz w:val="20"/>
        </w:rPr>
      </w:pPr>
      <w:r w:rsidRPr="003032A1">
        <w:rPr>
          <w:rFonts w:ascii="Arial" w:hAnsi="Arial" w:cs="Arial"/>
          <w:b/>
          <w:sz w:val="20"/>
        </w:rPr>
        <w:t>An Example:</w:t>
      </w:r>
    </w:p>
    <w:p w14:paraId="0A6FF955" w14:textId="77777777" w:rsidR="00381B84" w:rsidRDefault="00381B84" w:rsidP="00381B84">
      <w:pPr>
        <w:rPr>
          <w:rFonts w:ascii="Arial" w:hAnsi="Arial" w:cs="Arial"/>
          <w:i/>
          <w:sz w:val="20"/>
        </w:rPr>
      </w:pPr>
    </w:p>
    <w:p w14:paraId="04BCF492" w14:textId="77777777" w:rsidR="00381B84" w:rsidRPr="003032A1" w:rsidRDefault="00381B84" w:rsidP="00381B84">
      <w:pPr>
        <w:rPr>
          <w:rFonts w:ascii="Arial" w:hAnsi="Arial" w:cs="Arial"/>
          <w:i/>
          <w:sz w:val="20"/>
        </w:rPr>
      </w:pPr>
      <w:r w:rsidRPr="003032A1">
        <w:rPr>
          <w:rFonts w:ascii="Arial" w:hAnsi="Arial" w:cs="Arial"/>
          <w:i/>
          <w:sz w:val="20"/>
        </w:rPr>
        <w:t xml:space="preserve">Overview of related sub tasks </w:t>
      </w:r>
    </w:p>
    <w:p w14:paraId="5FFF2B7A" w14:textId="77777777" w:rsidR="00381B84" w:rsidRPr="003357AC" w:rsidRDefault="00381B84" w:rsidP="00381B84">
      <w:pPr>
        <w:rPr>
          <w:rFonts w:ascii="Arial" w:hAnsi="Arial" w:cs="Arial"/>
          <w:i/>
          <w:color w:val="76923C" w:themeColor="accent3" w:themeShade="BF"/>
          <w:sz w:val="20"/>
        </w:rPr>
      </w:pPr>
    </w:p>
    <w:p w14:paraId="5B33C820" w14:textId="77777777" w:rsidR="00381B84" w:rsidRPr="00D77029" w:rsidRDefault="00381B84" w:rsidP="00381B84">
      <w:pPr>
        <w:rPr>
          <w:rFonts w:ascii="Arial" w:hAnsi="Arial" w:cs="Arial"/>
          <w:i/>
          <w:color w:val="FF0000"/>
          <w:sz w:val="20"/>
        </w:rPr>
      </w:pPr>
      <w:r>
        <w:rPr>
          <w:rFonts w:ascii="Arial" w:hAnsi="Arial" w:cs="Arial"/>
          <w:i/>
          <w:sz w:val="20"/>
        </w:rPr>
        <w:t xml:space="preserve">P01, </w:t>
      </w:r>
      <w:r w:rsidRPr="00D77029">
        <w:rPr>
          <w:rFonts w:ascii="Arial" w:hAnsi="Arial" w:cs="Arial"/>
          <w:i/>
          <w:sz w:val="20"/>
        </w:rPr>
        <w:t>V1</w:t>
      </w:r>
      <w:r>
        <w:rPr>
          <w:rFonts w:ascii="Arial" w:hAnsi="Arial" w:cs="Arial"/>
          <w:i/>
          <w:sz w:val="20"/>
        </w:rPr>
        <w:t xml:space="preserve"> </w:t>
      </w:r>
      <w:r w:rsidRPr="00D77029">
        <w:rPr>
          <w:rFonts w:ascii="Arial" w:hAnsi="Arial" w:cs="Arial"/>
          <w:i/>
          <w:sz w:val="20"/>
        </w:rPr>
        <w:t>–</w:t>
      </w:r>
      <w:r>
        <w:rPr>
          <w:rFonts w:ascii="Arial" w:hAnsi="Arial" w:cs="Arial"/>
          <w:i/>
          <w:sz w:val="20"/>
        </w:rPr>
        <w:t xml:space="preserve"> </w:t>
      </w:r>
      <w:r w:rsidRPr="00D77029">
        <w:rPr>
          <w:rFonts w:ascii="Arial" w:hAnsi="Arial" w:cs="Arial"/>
          <w:i/>
          <w:sz w:val="20"/>
        </w:rPr>
        <w:t xml:space="preserve">Windows- Proposal </w:t>
      </w:r>
    </w:p>
    <w:p w14:paraId="6C916789" w14:textId="77777777" w:rsidR="00381B84" w:rsidRPr="00D77029" w:rsidRDefault="00381B84" w:rsidP="00381B84">
      <w:pPr>
        <w:rPr>
          <w:rFonts w:ascii="Arial" w:hAnsi="Arial" w:cs="Arial"/>
          <w:i/>
          <w:sz w:val="20"/>
        </w:rPr>
      </w:pPr>
      <w:r>
        <w:rPr>
          <w:rFonts w:ascii="Arial" w:hAnsi="Arial" w:cs="Arial"/>
          <w:i/>
          <w:sz w:val="20"/>
        </w:rPr>
        <w:t xml:space="preserve">P02, </w:t>
      </w:r>
      <w:r w:rsidRPr="00D77029">
        <w:rPr>
          <w:rFonts w:ascii="Arial" w:hAnsi="Arial" w:cs="Arial"/>
          <w:i/>
          <w:sz w:val="20"/>
        </w:rPr>
        <w:t>V1-</w:t>
      </w:r>
      <w:r>
        <w:rPr>
          <w:rFonts w:ascii="Arial" w:hAnsi="Arial" w:cs="Arial"/>
          <w:i/>
          <w:sz w:val="20"/>
        </w:rPr>
        <w:t xml:space="preserve"> </w:t>
      </w:r>
      <w:r w:rsidRPr="00D77029">
        <w:rPr>
          <w:rFonts w:ascii="Arial" w:hAnsi="Arial" w:cs="Arial"/>
          <w:i/>
          <w:sz w:val="20"/>
        </w:rPr>
        <w:t>Integration - Proposal</w:t>
      </w:r>
      <w:r w:rsidRPr="00D77029">
        <w:rPr>
          <w:rFonts w:ascii="Arial" w:hAnsi="Arial" w:cs="Arial"/>
          <w:i/>
          <w:sz w:val="20"/>
        </w:rPr>
        <w:tab/>
      </w:r>
    </w:p>
    <w:p w14:paraId="609C2C68" w14:textId="38B516BE" w:rsidR="00381B84" w:rsidRPr="00D77029" w:rsidRDefault="00381B84" w:rsidP="00381B84">
      <w:pPr>
        <w:rPr>
          <w:rFonts w:ascii="Arial" w:hAnsi="Arial" w:cs="Arial"/>
          <w:sz w:val="20"/>
        </w:rPr>
      </w:pPr>
    </w:p>
    <w:p w14:paraId="62607D3A" w14:textId="77777777" w:rsidR="00381B84" w:rsidRPr="0051159D" w:rsidRDefault="00381B84" w:rsidP="00C3356D">
      <w:pPr>
        <w:numPr>
          <w:ilvl w:val="0"/>
          <w:numId w:val="20"/>
        </w:numPr>
        <w:rPr>
          <w:rFonts w:asciiTheme="majorHAnsi" w:hAnsiTheme="majorHAnsi" w:cs="Arial"/>
        </w:rPr>
      </w:pPr>
      <w:r w:rsidRPr="0051159D">
        <w:rPr>
          <w:rFonts w:asciiTheme="majorHAnsi" w:hAnsiTheme="majorHAnsi" w:cs="Arial"/>
        </w:rPr>
        <w:t>Lead-time: Standard - 4 work days for Normal and Advanced  deliveries, unless if something else is agreed on the Kick Off meeting or stated in the instructions</w:t>
      </w:r>
    </w:p>
    <w:p w14:paraId="6441A405" w14:textId="77777777" w:rsidR="00381B84" w:rsidRPr="0051159D" w:rsidRDefault="00381B84" w:rsidP="00C3356D">
      <w:pPr>
        <w:numPr>
          <w:ilvl w:val="0"/>
          <w:numId w:val="20"/>
        </w:numPr>
        <w:rPr>
          <w:rFonts w:asciiTheme="majorHAnsi" w:hAnsiTheme="majorHAnsi" w:cs="Arial"/>
        </w:rPr>
      </w:pPr>
      <w:r w:rsidRPr="0051159D">
        <w:rPr>
          <w:rFonts w:asciiTheme="majorHAnsi" w:hAnsiTheme="majorHAnsi" w:cs="Arial"/>
        </w:rPr>
        <w:t>Assign it to the correct local/global team</w:t>
      </w:r>
    </w:p>
    <w:p w14:paraId="453E2D5B" w14:textId="77777777" w:rsidR="00381B84" w:rsidRPr="0051159D" w:rsidRDefault="00381B84" w:rsidP="00C3356D">
      <w:pPr>
        <w:numPr>
          <w:ilvl w:val="0"/>
          <w:numId w:val="20"/>
        </w:numPr>
        <w:rPr>
          <w:rFonts w:asciiTheme="majorHAnsi" w:hAnsiTheme="majorHAnsi" w:cs="Arial"/>
        </w:rPr>
      </w:pPr>
      <w:r w:rsidRPr="0051159D">
        <w:rPr>
          <w:rFonts w:asciiTheme="majorHAnsi" w:hAnsiTheme="majorHAnsi" w:cs="Arial"/>
        </w:rPr>
        <w:t>Include all attachments. (Kickoff meeting minutes, Order forms and other relevant documents)</w:t>
      </w:r>
    </w:p>
    <w:p w14:paraId="7D5ED838" w14:textId="77777777" w:rsidR="00381B84" w:rsidRPr="0051159D" w:rsidRDefault="00381B84" w:rsidP="00C3356D">
      <w:pPr>
        <w:numPr>
          <w:ilvl w:val="0"/>
          <w:numId w:val="20"/>
        </w:numPr>
        <w:rPr>
          <w:rFonts w:asciiTheme="majorHAnsi" w:hAnsiTheme="majorHAnsi" w:cs="Arial"/>
        </w:rPr>
      </w:pPr>
      <w:r w:rsidRPr="0051159D">
        <w:rPr>
          <w:rFonts w:asciiTheme="majorHAnsi" w:hAnsiTheme="majorHAnsi" w:cs="Arial"/>
        </w:rPr>
        <w:t>Click ‘SEND’</w:t>
      </w:r>
    </w:p>
    <w:p w14:paraId="7F7F4CC9" w14:textId="326F402F" w:rsidR="00F57AC3" w:rsidRDefault="00F57AC3" w:rsidP="00381B84">
      <w:pPr>
        <w:rPr>
          <w:rFonts w:ascii="Arial" w:hAnsi="Arial" w:cs="Arial"/>
          <w:noProof/>
          <w:sz w:val="20"/>
          <w:lang w:val="en-IN" w:eastAsia="en-IN"/>
        </w:rPr>
      </w:pPr>
      <w:r>
        <w:rPr>
          <w:noProof/>
          <w:lang w:val="en-IN" w:eastAsia="en-IN"/>
        </w:rPr>
        <w:drawing>
          <wp:inline distT="0" distB="0" distL="0" distR="0" wp14:anchorId="368C9181" wp14:editId="121FE9FD">
            <wp:extent cx="4848225" cy="3966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1028" cy="3968929"/>
                    </a:xfrm>
                    <a:prstGeom prst="rect">
                      <a:avLst/>
                    </a:prstGeom>
                  </pic:spPr>
                </pic:pic>
              </a:graphicData>
            </a:graphic>
          </wp:inline>
        </w:drawing>
      </w:r>
      <w:r>
        <w:rPr>
          <w:rFonts w:ascii="Arial" w:hAnsi="Arial" w:cs="Arial"/>
          <w:noProof/>
          <w:sz w:val="20"/>
          <w:lang w:val="en-IN" w:eastAsia="en-IN"/>
        </w:rPr>
        <w:t xml:space="preserve"> </w:t>
      </w:r>
    </w:p>
    <w:p w14:paraId="215B326C" w14:textId="77777777" w:rsidR="00F57AC3" w:rsidRDefault="00F57AC3" w:rsidP="00381B84">
      <w:pPr>
        <w:rPr>
          <w:rFonts w:ascii="Arial" w:hAnsi="Arial" w:cs="Arial"/>
          <w:noProof/>
          <w:sz w:val="20"/>
          <w:lang w:val="en-IN" w:eastAsia="en-IN"/>
        </w:rPr>
      </w:pPr>
    </w:p>
    <w:p w14:paraId="51B1AC3C" w14:textId="7AA0C79D" w:rsidR="00F57AC3" w:rsidRDefault="00F57AC3" w:rsidP="00381B84">
      <w:pPr>
        <w:rPr>
          <w:rFonts w:ascii="Arial" w:hAnsi="Arial" w:cs="Arial"/>
          <w:sz w:val="20"/>
        </w:rPr>
      </w:pPr>
      <w:r>
        <w:rPr>
          <w:noProof/>
          <w:lang w:val="en-IN" w:eastAsia="en-IN"/>
        </w:rPr>
        <w:drawing>
          <wp:inline distT="0" distB="0" distL="0" distR="0" wp14:anchorId="0516C0A2" wp14:editId="14094D83">
            <wp:extent cx="4842192" cy="3838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42192" cy="3838575"/>
                    </a:xfrm>
                    <a:prstGeom prst="rect">
                      <a:avLst/>
                    </a:prstGeom>
                  </pic:spPr>
                </pic:pic>
              </a:graphicData>
            </a:graphic>
          </wp:inline>
        </w:drawing>
      </w:r>
    </w:p>
    <w:p w14:paraId="01C756E0" w14:textId="77777777" w:rsidR="00381B84" w:rsidRDefault="00381B84" w:rsidP="00381B84">
      <w:pPr>
        <w:rPr>
          <w:rFonts w:ascii="Arial" w:hAnsi="Arial" w:cs="Arial"/>
          <w:sz w:val="20"/>
        </w:rPr>
      </w:pPr>
    </w:p>
    <w:p w14:paraId="575C8759" w14:textId="5468A030" w:rsidR="00381B84" w:rsidRPr="0051159D" w:rsidRDefault="00381B84" w:rsidP="00381B84">
      <w:pPr>
        <w:rPr>
          <w:rFonts w:asciiTheme="majorHAnsi" w:hAnsiTheme="majorHAnsi" w:cs="Arial"/>
        </w:rPr>
      </w:pPr>
      <w:r w:rsidRPr="0051159D">
        <w:rPr>
          <w:rFonts w:asciiTheme="majorHAnsi" w:hAnsiTheme="majorHAnsi" w:cs="Arial"/>
        </w:rPr>
        <w:t xml:space="preserve">NOTE: </w:t>
      </w:r>
      <w:r w:rsidRPr="0051159D">
        <w:rPr>
          <w:rFonts w:asciiTheme="majorHAnsi" w:hAnsiTheme="majorHAnsi" w:cs="Arial"/>
          <w:u w:val="single"/>
        </w:rPr>
        <w:t>Always use Create/Send Subtask button</w:t>
      </w:r>
      <w:r w:rsidRPr="0051159D">
        <w:rPr>
          <w:rFonts w:asciiTheme="majorHAnsi" w:hAnsiTheme="majorHAnsi" w:cs="Arial"/>
        </w:rPr>
        <w:t xml:space="preserve"> when you want to do </w:t>
      </w:r>
      <w:r w:rsidRPr="0051159D">
        <w:rPr>
          <w:rFonts w:asciiTheme="majorHAnsi" w:hAnsiTheme="majorHAnsi" w:cs="Arial"/>
          <w:u w:val="single"/>
        </w:rPr>
        <w:t xml:space="preserve">changes </w:t>
      </w:r>
      <w:r w:rsidRPr="0051159D">
        <w:rPr>
          <w:rFonts w:asciiTheme="majorHAnsi" w:hAnsiTheme="majorHAnsi" w:cs="Arial"/>
        </w:rPr>
        <w:t xml:space="preserve">or to do an </w:t>
      </w:r>
      <w:r w:rsidRPr="0051159D">
        <w:rPr>
          <w:rFonts w:asciiTheme="majorHAnsi" w:hAnsiTheme="majorHAnsi" w:cs="Arial"/>
          <w:u w:val="single"/>
        </w:rPr>
        <w:t>update</w:t>
      </w:r>
      <w:r w:rsidRPr="0051159D">
        <w:rPr>
          <w:rFonts w:asciiTheme="majorHAnsi" w:hAnsiTheme="majorHAnsi" w:cs="Arial"/>
        </w:rPr>
        <w:t xml:space="preserve"> </w:t>
      </w:r>
      <w:r w:rsidR="00851B34">
        <w:rPr>
          <w:rFonts w:asciiTheme="majorHAnsi" w:hAnsiTheme="majorHAnsi" w:cs="Arial"/>
        </w:rPr>
        <w:t xml:space="preserve">in the specification field </w:t>
      </w:r>
      <w:r w:rsidRPr="0051159D">
        <w:rPr>
          <w:rFonts w:asciiTheme="majorHAnsi" w:hAnsiTheme="majorHAnsi" w:cs="Arial"/>
        </w:rPr>
        <w:t>on the existing sub-task otherwise the assigned technician won’t get a mail</w:t>
      </w:r>
    </w:p>
    <w:p w14:paraId="44010067" w14:textId="360FC484" w:rsidR="00700FB3" w:rsidRDefault="00381B84" w:rsidP="00381B84">
      <w:pPr>
        <w:pStyle w:val="Heading2"/>
      </w:pPr>
      <w:bookmarkStart w:id="19" w:name="_Toc479359211"/>
      <w:r w:rsidRPr="00F039C7">
        <w:t xml:space="preserve">Creating </w:t>
      </w:r>
      <w:r w:rsidR="00C66E4C">
        <w:t>Proposal entry</w:t>
      </w:r>
      <w:bookmarkEnd w:id="19"/>
      <w:r w:rsidRPr="00F039C7">
        <w:t xml:space="preserve"> </w:t>
      </w:r>
      <w:r w:rsidR="0032001C">
        <w:tab/>
      </w:r>
    </w:p>
    <w:p w14:paraId="473599A5" w14:textId="77777777" w:rsidR="00700FB3" w:rsidRPr="00EE0083" w:rsidRDefault="00700FB3" w:rsidP="00700FB3">
      <w:pPr>
        <w:rPr>
          <w:rFonts w:asciiTheme="majorHAnsi" w:hAnsiTheme="majorHAnsi"/>
          <w:highlight w:val="yellow"/>
        </w:rPr>
      </w:pPr>
    </w:p>
    <w:p w14:paraId="417DD64C" w14:textId="77777777" w:rsidR="00381B84" w:rsidRPr="0051159D" w:rsidRDefault="00381B84" w:rsidP="00381B84">
      <w:pPr>
        <w:rPr>
          <w:rFonts w:asciiTheme="majorHAnsi" w:hAnsiTheme="majorHAnsi" w:cs="Arial"/>
        </w:rPr>
      </w:pPr>
      <w:r w:rsidRPr="00F039C7">
        <w:rPr>
          <w:rFonts w:asciiTheme="majorHAnsi" w:hAnsiTheme="majorHAnsi" w:cs="Arial"/>
        </w:rPr>
        <w:t>Please refer to the screenshot below on how to send proposal through Order IT, Most of the Fields are filled in automatically in this section.</w:t>
      </w:r>
      <w:r w:rsidRPr="0051159D">
        <w:rPr>
          <w:rFonts w:asciiTheme="majorHAnsi" w:hAnsiTheme="majorHAnsi" w:cs="Arial"/>
        </w:rPr>
        <w:t xml:space="preserve">  </w:t>
      </w:r>
    </w:p>
    <w:p w14:paraId="56FCF633" w14:textId="77777777" w:rsidR="00381B84" w:rsidRDefault="00381B84" w:rsidP="00700FB3"/>
    <w:p w14:paraId="2D9AE48E" w14:textId="3AA6A1A3" w:rsidR="00381B84" w:rsidRDefault="00F57AC3" w:rsidP="00700FB3">
      <w:r>
        <w:rPr>
          <w:noProof/>
          <w:lang w:val="en-IN" w:eastAsia="en-IN"/>
        </w:rPr>
        <w:drawing>
          <wp:inline distT="0" distB="0" distL="0" distR="0" wp14:anchorId="5AF6914F" wp14:editId="4261BD44">
            <wp:extent cx="5943600" cy="5612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6E543B83" w14:textId="77777777" w:rsidR="00700FB3" w:rsidRPr="00700FB3" w:rsidRDefault="00700FB3" w:rsidP="00700FB3"/>
    <w:p w14:paraId="593664A2" w14:textId="2614F230" w:rsidR="00CD7403" w:rsidRPr="00046CB0" w:rsidRDefault="00046CB0" w:rsidP="00CD7403">
      <w:pPr>
        <w:pStyle w:val="HCLBodyText"/>
        <w:rPr>
          <w:rFonts w:asciiTheme="majorHAnsi" w:eastAsia="Times New Roman" w:hAnsiTheme="majorHAnsi" w:cs="Arial"/>
          <w:color w:val="FF0000"/>
          <w:sz w:val="24"/>
          <w:lang w:eastAsia="en-US"/>
        </w:rPr>
      </w:pPr>
      <w:r w:rsidRPr="00046CB0">
        <w:rPr>
          <w:rFonts w:asciiTheme="majorHAnsi" w:eastAsia="Times New Roman" w:hAnsiTheme="majorHAnsi" w:cs="Arial"/>
          <w:color w:val="FF0000"/>
          <w:sz w:val="24"/>
          <w:lang w:eastAsia="en-US"/>
        </w:rPr>
        <w:t>Note: Proposal Valid date will be 60 business days. Please count as per working days and update in Proposal Valid until date field</w:t>
      </w:r>
      <w:r w:rsidR="00D87F74">
        <w:rPr>
          <w:rFonts w:asciiTheme="majorHAnsi" w:eastAsia="Times New Roman" w:hAnsiTheme="majorHAnsi" w:cs="Arial"/>
          <w:color w:val="FF0000"/>
          <w:sz w:val="24"/>
          <w:lang w:eastAsia="en-US"/>
        </w:rPr>
        <w:t xml:space="preserve">. If the Proposal expires before the order is placed, then normally Volvo is required to make a new OrderIT for a new Proposal. </w:t>
      </w:r>
    </w:p>
    <w:p w14:paraId="593664A3" w14:textId="271B4992" w:rsidR="00CD7403" w:rsidRDefault="00381B84" w:rsidP="00381B84">
      <w:pPr>
        <w:pStyle w:val="Heading1"/>
      </w:pPr>
      <w:bookmarkStart w:id="20" w:name="_Toc479359212"/>
      <w:r>
        <w:t>Delivery Phase (Direct Order begins here)</w:t>
      </w:r>
      <w:bookmarkEnd w:id="20"/>
    </w:p>
    <w:p w14:paraId="5CE23204" w14:textId="77777777" w:rsidR="00381B84" w:rsidRDefault="00381B84" w:rsidP="00381B84"/>
    <w:p w14:paraId="6CA5A455" w14:textId="7B179687" w:rsidR="00381B84" w:rsidRDefault="00381B84" w:rsidP="00381B84">
      <w:pPr>
        <w:pStyle w:val="Heading2"/>
      </w:pPr>
      <w:bookmarkStart w:id="21" w:name="_Toc479359213"/>
      <w:r>
        <w:t>Analyze Subtasks</w:t>
      </w:r>
      <w:bookmarkEnd w:id="21"/>
    </w:p>
    <w:p w14:paraId="1C441648" w14:textId="77777777" w:rsidR="00381B84" w:rsidRDefault="00381B84" w:rsidP="00381B84"/>
    <w:p w14:paraId="66CD36E1" w14:textId="216AD0C4" w:rsidR="00381B84" w:rsidRPr="0051159D" w:rsidRDefault="00381B84" w:rsidP="00C3356D">
      <w:pPr>
        <w:numPr>
          <w:ilvl w:val="0"/>
          <w:numId w:val="21"/>
        </w:numPr>
        <w:rPr>
          <w:rFonts w:asciiTheme="majorHAnsi" w:hAnsiTheme="majorHAnsi" w:cs="Arial"/>
        </w:rPr>
      </w:pPr>
      <w:r w:rsidRPr="0051159D">
        <w:rPr>
          <w:rFonts w:asciiTheme="majorHAnsi" w:hAnsiTheme="majorHAnsi" w:cs="Arial"/>
        </w:rPr>
        <w:t xml:space="preserve">Perform kick off meetings in </w:t>
      </w:r>
      <w:r w:rsidRPr="0051159D">
        <w:rPr>
          <w:rFonts w:asciiTheme="majorHAnsi" w:hAnsiTheme="majorHAnsi" w:cs="Arial"/>
          <w:u w:val="single"/>
        </w:rPr>
        <w:t xml:space="preserve">delivery phase </w:t>
      </w:r>
      <w:r w:rsidRPr="0051159D">
        <w:rPr>
          <w:rFonts w:asciiTheme="majorHAnsi" w:hAnsiTheme="majorHAnsi" w:cs="Arial"/>
        </w:rPr>
        <w:t>if you find it necessary in order to secure scope and requirements for</w:t>
      </w:r>
      <w:r w:rsidR="00F13994">
        <w:rPr>
          <w:rFonts w:asciiTheme="majorHAnsi" w:hAnsiTheme="majorHAnsi" w:cs="Arial"/>
        </w:rPr>
        <w:t xml:space="preserve"> an order. It’s not mandatory as </w:t>
      </w:r>
      <w:r w:rsidRPr="0051159D">
        <w:rPr>
          <w:rFonts w:asciiTheme="majorHAnsi" w:hAnsiTheme="majorHAnsi" w:cs="Arial"/>
        </w:rPr>
        <w:t>we have no agreement with global request teams </w:t>
      </w:r>
    </w:p>
    <w:p w14:paraId="69BF4E5F" w14:textId="77777777" w:rsidR="00381B84" w:rsidRPr="0051159D" w:rsidRDefault="00381B84" w:rsidP="00C3356D">
      <w:pPr>
        <w:numPr>
          <w:ilvl w:val="0"/>
          <w:numId w:val="22"/>
        </w:numPr>
        <w:rPr>
          <w:rFonts w:asciiTheme="majorHAnsi" w:hAnsiTheme="majorHAnsi" w:cs="Arial"/>
        </w:rPr>
      </w:pPr>
      <w:r w:rsidRPr="0051159D">
        <w:rPr>
          <w:rFonts w:asciiTheme="majorHAnsi" w:hAnsiTheme="majorHAnsi" w:cs="Arial"/>
        </w:rPr>
        <w:t>A-tasks (analyze task) in the delivery phase must be sent BEFORE confirming order.</w:t>
      </w:r>
    </w:p>
    <w:p w14:paraId="6B2E8BAB" w14:textId="77777777" w:rsidR="00381B84" w:rsidRPr="0051159D" w:rsidRDefault="00381B84" w:rsidP="00C3356D">
      <w:pPr>
        <w:numPr>
          <w:ilvl w:val="0"/>
          <w:numId w:val="22"/>
        </w:numPr>
        <w:rPr>
          <w:rFonts w:asciiTheme="majorHAnsi" w:hAnsiTheme="majorHAnsi" w:cs="Arial"/>
        </w:rPr>
      </w:pPr>
      <w:r w:rsidRPr="0051159D">
        <w:rPr>
          <w:rFonts w:asciiTheme="majorHAnsi" w:hAnsiTheme="majorHAnsi" w:cs="Arial"/>
        </w:rPr>
        <w:t xml:space="preserve">Analyze subtasks can be done both for Direct Orders as well as for normal requests (Optional, If DC estimates that a delivery kickoff Meeting or discussion is required) </w:t>
      </w:r>
    </w:p>
    <w:p w14:paraId="73B1144E" w14:textId="77777777" w:rsidR="00381B84" w:rsidRPr="0051159D" w:rsidRDefault="00381B84" w:rsidP="00C3356D">
      <w:pPr>
        <w:numPr>
          <w:ilvl w:val="0"/>
          <w:numId w:val="22"/>
        </w:numPr>
        <w:rPr>
          <w:rFonts w:asciiTheme="majorHAnsi" w:hAnsiTheme="majorHAnsi" w:cs="Arial"/>
        </w:rPr>
      </w:pPr>
      <w:r w:rsidRPr="0051159D">
        <w:rPr>
          <w:rFonts w:asciiTheme="majorHAnsi" w:hAnsiTheme="majorHAnsi" w:cs="Arial"/>
        </w:rPr>
        <w:t>It is possible to send D-tasks (delivery tasks) AFTER Order Confirm and BEFORE Create Approval</w:t>
      </w:r>
    </w:p>
    <w:p w14:paraId="6B64F7D5" w14:textId="77777777" w:rsidR="00381B84" w:rsidRDefault="00381B84" w:rsidP="00C3356D">
      <w:pPr>
        <w:numPr>
          <w:ilvl w:val="0"/>
          <w:numId w:val="22"/>
        </w:numPr>
        <w:rPr>
          <w:rFonts w:asciiTheme="majorHAnsi" w:hAnsiTheme="majorHAnsi" w:cs="Arial"/>
        </w:rPr>
      </w:pPr>
      <w:r w:rsidRPr="0051159D">
        <w:rPr>
          <w:rFonts w:asciiTheme="majorHAnsi" w:hAnsiTheme="majorHAnsi" w:cs="Arial"/>
        </w:rPr>
        <w:t>More detailed information about A-tasks you find in section 2.5 Creating Analyze Sub-task</w:t>
      </w:r>
    </w:p>
    <w:p w14:paraId="35F5C9AF" w14:textId="31471CC3" w:rsidR="003A7A04" w:rsidRPr="0051159D" w:rsidRDefault="003A7A04" w:rsidP="00C3356D">
      <w:pPr>
        <w:numPr>
          <w:ilvl w:val="0"/>
          <w:numId w:val="22"/>
        </w:numPr>
        <w:rPr>
          <w:rFonts w:asciiTheme="majorHAnsi" w:hAnsiTheme="majorHAnsi" w:cs="Arial"/>
        </w:rPr>
      </w:pPr>
      <w:r>
        <w:rPr>
          <w:rFonts w:asciiTheme="majorHAnsi" w:hAnsiTheme="majorHAnsi" w:cs="Arial"/>
        </w:rPr>
        <w:t>A-subtasks should only be used in Delivery phase for Direct Orders. If a Proposal was created for the request, then Analyze should be skipped in the Delivery Phase since the work was already done prior to making the Proposal.</w:t>
      </w:r>
    </w:p>
    <w:p w14:paraId="52F6B918" w14:textId="77777777" w:rsidR="00381B84" w:rsidRDefault="00381B84" w:rsidP="00381B84"/>
    <w:p w14:paraId="514BC2A0" w14:textId="715135A1" w:rsidR="009C303C" w:rsidRDefault="00F039C7" w:rsidP="00381B84">
      <w:r>
        <w:rPr>
          <w:noProof/>
          <w:lang w:val="en-IN" w:eastAsia="en-IN"/>
        </w:rPr>
        <w:drawing>
          <wp:inline distT="0" distB="0" distL="0" distR="0" wp14:anchorId="468AD107" wp14:editId="2273352E">
            <wp:extent cx="5676900" cy="422615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4226150"/>
                    </a:xfrm>
                    <a:prstGeom prst="rect">
                      <a:avLst/>
                    </a:prstGeom>
                    <a:noFill/>
                    <a:ln>
                      <a:noFill/>
                    </a:ln>
                  </pic:spPr>
                </pic:pic>
              </a:graphicData>
            </a:graphic>
          </wp:inline>
        </w:drawing>
      </w:r>
    </w:p>
    <w:p w14:paraId="6D610377" w14:textId="77777777" w:rsidR="009C303C" w:rsidRDefault="009C303C" w:rsidP="00381B84"/>
    <w:p w14:paraId="43A50EDA" w14:textId="1D8B9E31" w:rsidR="009C303C" w:rsidRPr="0051159D" w:rsidRDefault="009C303C" w:rsidP="009C303C">
      <w:pPr>
        <w:rPr>
          <w:rFonts w:asciiTheme="majorHAnsi" w:hAnsiTheme="majorHAnsi" w:cs="Arial"/>
        </w:rPr>
      </w:pPr>
      <w:r w:rsidRPr="0051159D">
        <w:rPr>
          <w:rFonts w:asciiTheme="majorHAnsi" w:hAnsiTheme="majorHAnsi" w:cs="Arial"/>
        </w:rPr>
        <w:t xml:space="preserve">Note: ONLY when the DC is confident that </w:t>
      </w:r>
      <w:r w:rsidR="00F13994">
        <w:rPr>
          <w:rFonts w:asciiTheme="majorHAnsi" w:hAnsiTheme="majorHAnsi" w:cs="Arial"/>
        </w:rPr>
        <w:t xml:space="preserve">all prerequisites have been met </w:t>
      </w:r>
      <w:r w:rsidRPr="0051159D">
        <w:rPr>
          <w:rFonts w:asciiTheme="majorHAnsi" w:hAnsiTheme="majorHAnsi" w:cs="Arial"/>
        </w:rPr>
        <w:t xml:space="preserve">click on the </w:t>
      </w:r>
      <w:r w:rsidRPr="0051159D">
        <w:rPr>
          <w:rFonts w:asciiTheme="majorHAnsi" w:hAnsiTheme="majorHAnsi" w:cs="Arial"/>
          <w:u w:val="single"/>
        </w:rPr>
        <w:t>CONFIRM ORDER</w:t>
      </w:r>
      <w:r w:rsidRPr="0051159D">
        <w:rPr>
          <w:rFonts w:asciiTheme="majorHAnsi" w:hAnsiTheme="majorHAnsi" w:cs="Arial"/>
        </w:rPr>
        <w:t xml:space="preserve"> button.</w:t>
      </w:r>
    </w:p>
    <w:p w14:paraId="2E3790EC" w14:textId="77777777" w:rsidR="009C303C" w:rsidRPr="0051159D" w:rsidRDefault="009C303C" w:rsidP="009C303C">
      <w:pPr>
        <w:rPr>
          <w:rFonts w:asciiTheme="majorHAnsi" w:hAnsiTheme="majorHAnsi" w:cs="Arial"/>
        </w:rPr>
      </w:pPr>
    </w:p>
    <w:p w14:paraId="24BF6B67" w14:textId="3AD2F0C5" w:rsidR="009C303C" w:rsidRDefault="009C303C" w:rsidP="00B06D35">
      <w:pPr>
        <w:jc w:val="both"/>
        <w:rPr>
          <w:rFonts w:asciiTheme="majorHAnsi" w:hAnsiTheme="majorHAnsi" w:cs="Arial"/>
        </w:rPr>
      </w:pPr>
      <w:r w:rsidRPr="0051159D">
        <w:rPr>
          <w:rFonts w:asciiTheme="majorHAnsi" w:hAnsiTheme="majorHAnsi" w:cs="Arial"/>
        </w:rPr>
        <w:t xml:space="preserve">Often is it like this that the customer does not have the answer for the order forms information, and then we usually invite both the customer, Application </w:t>
      </w:r>
      <w:r w:rsidR="00811C89">
        <w:rPr>
          <w:rFonts w:asciiTheme="majorHAnsi" w:hAnsiTheme="majorHAnsi" w:cs="Arial"/>
        </w:rPr>
        <w:t xml:space="preserve">Operation Professional, Architect </w:t>
      </w:r>
      <w:r w:rsidRPr="0051159D">
        <w:rPr>
          <w:rFonts w:asciiTheme="majorHAnsi" w:hAnsiTheme="majorHAnsi" w:cs="Arial"/>
        </w:rPr>
        <w:t xml:space="preserve"> or/and Solution Designer to the kick off meeting, and have a discussion for how the solution shall been set up. </w:t>
      </w:r>
    </w:p>
    <w:p w14:paraId="4BCF0002" w14:textId="77777777" w:rsidR="00B06D35" w:rsidRPr="0051159D" w:rsidRDefault="00B06D35" w:rsidP="00B06D35">
      <w:pPr>
        <w:jc w:val="both"/>
        <w:rPr>
          <w:rFonts w:asciiTheme="majorHAnsi" w:hAnsiTheme="majorHAnsi" w:cs="Arial"/>
        </w:rPr>
      </w:pPr>
    </w:p>
    <w:p w14:paraId="5E8814B3" w14:textId="77777777" w:rsidR="009C303C" w:rsidRPr="0051159D" w:rsidRDefault="009C303C" w:rsidP="00B06D35">
      <w:pPr>
        <w:jc w:val="both"/>
        <w:rPr>
          <w:rFonts w:asciiTheme="majorHAnsi" w:hAnsiTheme="majorHAnsi" w:cs="Arial"/>
        </w:rPr>
      </w:pPr>
      <w:r w:rsidRPr="0051159D">
        <w:rPr>
          <w:rFonts w:asciiTheme="majorHAnsi" w:hAnsiTheme="majorHAnsi" w:cs="Arial"/>
        </w:rPr>
        <w:t xml:space="preserve">For complex deliveries we usually perform several meeting before the solution and the order form is finalized. </w:t>
      </w:r>
    </w:p>
    <w:p w14:paraId="3DCEDA9A" w14:textId="77777777" w:rsidR="009C303C" w:rsidRDefault="009C303C" w:rsidP="00381B84"/>
    <w:p w14:paraId="258EFF68" w14:textId="418E03D3" w:rsidR="009C303C" w:rsidRDefault="009C303C" w:rsidP="009C303C">
      <w:pPr>
        <w:pStyle w:val="Heading2"/>
      </w:pPr>
      <w:bookmarkStart w:id="22" w:name="_Toc479359214"/>
      <w:r>
        <w:t>Creating Delivery Subtasks</w:t>
      </w:r>
      <w:bookmarkEnd w:id="22"/>
    </w:p>
    <w:p w14:paraId="45C0099C" w14:textId="77777777" w:rsidR="009C303C" w:rsidRDefault="009C303C" w:rsidP="009C303C"/>
    <w:p w14:paraId="1BB30650" w14:textId="77777777" w:rsidR="009C303C" w:rsidRPr="0051159D" w:rsidRDefault="009C303C" w:rsidP="00C3356D">
      <w:pPr>
        <w:numPr>
          <w:ilvl w:val="0"/>
          <w:numId w:val="19"/>
        </w:numPr>
        <w:rPr>
          <w:rFonts w:asciiTheme="majorHAnsi" w:hAnsiTheme="majorHAnsi" w:cs="Arial"/>
        </w:rPr>
      </w:pPr>
      <w:r w:rsidRPr="0051159D">
        <w:rPr>
          <w:rFonts w:asciiTheme="majorHAnsi" w:hAnsiTheme="majorHAnsi" w:cs="Arial"/>
        </w:rPr>
        <w:t>Before proceeding, check that all necessary information and order forms are filled and available.</w:t>
      </w:r>
    </w:p>
    <w:p w14:paraId="3E05DED7" w14:textId="77777777" w:rsidR="009C303C" w:rsidRPr="0051159D" w:rsidRDefault="009C303C" w:rsidP="00C3356D">
      <w:pPr>
        <w:numPr>
          <w:ilvl w:val="0"/>
          <w:numId w:val="19"/>
        </w:numPr>
        <w:rPr>
          <w:rFonts w:asciiTheme="majorHAnsi" w:hAnsiTheme="majorHAnsi" w:cs="Arial"/>
        </w:rPr>
      </w:pPr>
      <w:r w:rsidRPr="0051159D">
        <w:rPr>
          <w:rFonts w:asciiTheme="majorHAnsi" w:hAnsiTheme="majorHAnsi" w:cs="Arial"/>
        </w:rPr>
        <w:t xml:space="preserve">Always read the instructions for the products so you know what requirements the technical teams have </w:t>
      </w:r>
    </w:p>
    <w:p w14:paraId="0242A54B" w14:textId="77777777" w:rsidR="009C303C" w:rsidRPr="0051159D" w:rsidRDefault="009C303C" w:rsidP="00C3356D">
      <w:pPr>
        <w:numPr>
          <w:ilvl w:val="0"/>
          <w:numId w:val="19"/>
        </w:numPr>
        <w:rPr>
          <w:rFonts w:asciiTheme="majorHAnsi" w:hAnsiTheme="majorHAnsi" w:cs="Arial"/>
        </w:rPr>
      </w:pPr>
      <w:r w:rsidRPr="0051159D">
        <w:rPr>
          <w:rFonts w:asciiTheme="majorHAnsi" w:hAnsiTheme="majorHAnsi" w:cs="Arial"/>
        </w:rPr>
        <w:t>Create Delivery sub-tasks and send to respective technical teams</w:t>
      </w:r>
    </w:p>
    <w:p w14:paraId="51CBD0CA" w14:textId="77777777" w:rsidR="009C303C" w:rsidRPr="003032A1" w:rsidRDefault="009C303C" w:rsidP="009C303C">
      <w:pPr>
        <w:rPr>
          <w:rFonts w:ascii="Arial" w:hAnsi="Arial" w:cs="Arial"/>
          <w:sz w:val="20"/>
        </w:rPr>
      </w:pPr>
    </w:p>
    <w:p w14:paraId="1315A51D" w14:textId="77777777" w:rsidR="009C303C" w:rsidRPr="003032A1" w:rsidRDefault="009C303C" w:rsidP="009C303C">
      <w:pPr>
        <w:rPr>
          <w:rFonts w:ascii="Arial" w:hAnsi="Arial" w:cs="Arial"/>
          <w:b/>
          <w:sz w:val="20"/>
          <w:u w:val="single"/>
        </w:rPr>
      </w:pPr>
      <w:r w:rsidRPr="003032A1">
        <w:rPr>
          <w:rFonts w:ascii="Arial" w:hAnsi="Arial" w:cs="Arial"/>
          <w:b/>
          <w:sz w:val="20"/>
          <w:u w:val="single"/>
        </w:rPr>
        <w:t xml:space="preserve">Name of the Delivery subtask should be in the format -  </w:t>
      </w:r>
    </w:p>
    <w:p w14:paraId="406BF7D7" w14:textId="77777777" w:rsidR="009C303C" w:rsidRPr="003032A1" w:rsidRDefault="009C303C" w:rsidP="009C303C">
      <w:pPr>
        <w:rPr>
          <w:rFonts w:ascii="Arial" w:hAnsi="Arial" w:cs="Arial"/>
          <w:sz w:val="20"/>
        </w:rPr>
      </w:pPr>
    </w:p>
    <w:p w14:paraId="3FABE0C6" w14:textId="3A023F3A" w:rsidR="009C303C" w:rsidRPr="0051159D" w:rsidRDefault="009C303C" w:rsidP="009C303C">
      <w:pPr>
        <w:ind w:left="720"/>
        <w:rPr>
          <w:rFonts w:asciiTheme="majorHAnsi" w:hAnsiTheme="majorHAnsi" w:cs="Arial"/>
        </w:rPr>
      </w:pPr>
      <w:r w:rsidRPr="0051159D">
        <w:rPr>
          <w:rFonts w:asciiTheme="majorHAnsi" w:hAnsiTheme="majorHAnsi" w:cs="Arial"/>
        </w:rPr>
        <w:t>D01</w:t>
      </w:r>
      <w:r w:rsidRPr="0051159D">
        <w:rPr>
          <w:rFonts w:asciiTheme="majorHAnsi" w:hAnsiTheme="majorHAnsi" w:cs="Arial"/>
          <w:b/>
        </w:rPr>
        <w:t>:</w:t>
      </w:r>
      <w:r w:rsidR="00F13994">
        <w:rPr>
          <w:rFonts w:asciiTheme="majorHAnsi" w:hAnsiTheme="majorHAnsi" w:cs="Arial"/>
        </w:rPr>
        <w:t xml:space="preserve"> Windows</w:t>
      </w:r>
      <w:r w:rsidRPr="0051159D">
        <w:rPr>
          <w:rFonts w:asciiTheme="majorHAnsi" w:hAnsiTheme="majorHAnsi" w:cs="Arial"/>
        </w:rPr>
        <w:t xml:space="preserve">: </w:t>
      </w:r>
      <w:r w:rsidR="00F13994">
        <w:rPr>
          <w:rFonts w:asciiTheme="majorHAnsi" w:hAnsiTheme="majorHAnsi" w:cs="Arial"/>
        </w:rPr>
        <w:t>SQL server</w:t>
      </w:r>
    </w:p>
    <w:p w14:paraId="3FDAE6AB" w14:textId="2C10A6BE" w:rsidR="009C303C" w:rsidRPr="0051159D" w:rsidRDefault="00F13994" w:rsidP="009C303C">
      <w:pPr>
        <w:ind w:left="720"/>
        <w:rPr>
          <w:rFonts w:asciiTheme="majorHAnsi" w:hAnsiTheme="majorHAnsi" w:cs="Arial"/>
        </w:rPr>
      </w:pPr>
      <w:r>
        <w:rPr>
          <w:rFonts w:asciiTheme="majorHAnsi" w:hAnsiTheme="majorHAnsi" w:cs="Arial"/>
        </w:rPr>
        <w:t>D02: Integration</w:t>
      </w:r>
      <w:r w:rsidR="009C303C" w:rsidRPr="0051159D">
        <w:rPr>
          <w:rFonts w:asciiTheme="majorHAnsi" w:hAnsiTheme="majorHAnsi" w:cs="Arial"/>
          <w:b/>
        </w:rPr>
        <w:t xml:space="preserve">: </w:t>
      </w:r>
      <w:r>
        <w:rPr>
          <w:rFonts w:asciiTheme="majorHAnsi" w:hAnsiTheme="majorHAnsi" w:cs="Arial"/>
        </w:rPr>
        <w:t>VCOM</w:t>
      </w:r>
      <w:r w:rsidR="009C303C" w:rsidRPr="0051159D">
        <w:rPr>
          <w:rFonts w:asciiTheme="majorHAnsi" w:hAnsiTheme="majorHAnsi" w:cs="Arial"/>
        </w:rPr>
        <w:t xml:space="preserve"> </w:t>
      </w:r>
    </w:p>
    <w:p w14:paraId="4BD006B0" w14:textId="77777777" w:rsidR="009C303C" w:rsidRDefault="009C303C" w:rsidP="009C303C">
      <w:pPr>
        <w:ind w:left="720"/>
        <w:rPr>
          <w:rFonts w:ascii="Arial" w:hAnsi="Arial" w:cs="Arial"/>
          <w:sz w:val="20"/>
        </w:rPr>
      </w:pPr>
      <w:r>
        <w:rPr>
          <w:rFonts w:ascii="Arial" w:hAnsi="Arial" w:cs="Arial"/>
          <w:sz w:val="20"/>
        </w:rPr>
        <w:t xml:space="preserve"> </w:t>
      </w:r>
    </w:p>
    <w:p w14:paraId="069D5C3E" w14:textId="77777777" w:rsidR="009C303C" w:rsidRPr="003032A1" w:rsidRDefault="009C303C" w:rsidP="009C303C">
      <w:pPr>
        <w:jc w:val="both"/>
        <w:rPr>
          <w:rFonts w:ascii="Arial" w:hAnsi="Arial" w:cs="Arial"/>
          <w:b/>
          <w:sz w:val="20"/>
          <w:u w:val="single"/>
        </w:rPr>
      </w:pPr>
      <w:r w:rsidRPr="003032A1">
        <w:rPr>
          <w:rFonts w:ascii="Arial" w:hAnsi="Arial" w:cs="Arial"/>
          <w:b/>
          <w:sz w:val="20"/>
          <w:u w:val="single"/>
        </w:rPr>
        <w:t>Standard Text in Specification of Task Result:</w:t>
      </w:r>
    </w:p>
    <w:p w14:paraId="5DE862E1" w14:textId="77777777" w:rsidR="009C303C" w:rsidRPr="003032A1" w:rsidRDefault="009C303C" w:rsidP="009C303C">
      <w:pPr>
        <w:jc w:val="both"/>
        <w:rPr>
          <w:rFonts w:ascii="Arial" w:hAnsi="Arial" w:cs="Arial"/>
          <w:sz w:val="20"/>
        </w:rPr>
      </w:pPr>
    </w:p>
    <w:p w14:paraId="37263FF5" w14:textId="77777777" w:rsidR="009C303C" w:rsidRPr="00F13994" w:rsidRDefault="009C303C" w:rsidP="00C3356D">
      <w:pPr>
        <w:pStyle w:val="ListParagraph"/>
        <w:numPr>
          <w:ilvl w:val="0"/>
          <w:numId w:val="29"/>
        </w:numPr>
        <w:jc w:val="both"/>
        <w:rPr>
          <w:rFonts w:asciiTheme="minorHAnsi" w:hAnsiTheme="minorHAnsi" w:cs="Arial"/>
        </w:rPr>
      </w:pPr>
      <w:r w:rsidRPr="00F13994">
        <w:rPr>
          <w:rFonts w:asciiTheme="minorHAnsi" w:hAnsiTheme="minorHAnsi" w:cs="Arial"/>
        </w:rPr>
        <w:t>Short Information of what to do</w:t>
      </w:r>
    </w:p>
    <w:p w14:paraId="51707B43" w14:textId="77777777" w:rsidR="009C303C" w:rsidRPr="00F13994" w:rsidRDefault="009C303C" w:rsidP="00C3356D">
      <w:pPr>
        <w:pStyle w:val="ListParagraph"/>
        <w:numPr>
          <w:ilvl w:val="0"/>
          <w:numId w:val="29"/>
        </w:numPr>
        <w:jc w:val="both"/>
        <w:rPr>
          <w:rFonts w:asciiTheme="minorHAnsi" w:hAnsiTheme="minorHAnsi" w:cs="Arial"/>
        </w:rPr>
      </w:pPr>
      <w:r w:rsidRPr="00F13994">
        <w:rPr>
          <w:rFonts w:asciiTheme="minorHAnsi" w:hAnsiTheme="minorHAnsi" w:cs="Arial"/>
        </w:rPr>
        <w:t>Expected Result</w:t>
      </w:r>
    </w:p>
    <w:p w14:paraId="63358A56" w14:textId="77777777" w:rsidR="009C303C" w:rsidRPr="00F13994" w:rsidRDefault="009C303C" w:rsidP="00C3356D">
      <w:pPr>
        <w:pStyle w:val="ListParagraph"/>
        <w:numPr>
          <w:ilvl w:val="0"/>
          <w:numId w:val="29"/>
        </w:numPr>
        <w:jc w:val="both"/>
        <w:rPr>
          <w:rFonts w:asciiTheme="minorHAnsi" w:hAnsiTheme="minorHAnsi" w:cs="Arial"/>
        </w:rPr>
      </w:pPr>
      <w:r w:rsidRPr="00F13994">
        <w:rPr>
          <w:rFonts w:asciiTheme="minorHAnsi" w:hAnsiTheme="minorHAnsi" w:cs="Arial"/>
        </w:rPr>
        <w:t>Information about all teams Involved</w:t>
      </w:r>
    </w:p>
    <w:p w14:paraId="15D98DAF" w14:textId="561D3110" w:rsidR="00F13994" w:rsidRPr="00F13994" w:rsidRDefault="00F13994" w:rsidP="00C3356D">
      <w:pPr>
        <w:pStyle w:val="ListParagraph"/>
        <w:numPr>
          <w:ilvl w:val="0"/>
          <w:numId w:val="29"/>
        </w:numPr>
        <w:jc w:val="both"/>
        <w:rPr>
          <w:rFonts w:asciiTheme="minorHAnsi" w:hAnsiTheme="minorHAnsi" w:cs="Arial"/>
        </w:rPr>
      </w:pPr>
      <w:r w:rsidRPr="00F13994">
        <w:rPr>
          <w:rFonts w:asciiTheme="minorHAnsi" w:hAnsiTheme="minorHAnsi" w:cs="Arial"/>
        </w:rPr>
        <w:t>Updated Order form</w:t>
      </w:r>
    </w:p>
    <w:p w14:paraId="733D8F65" w14:textId="77777777" w:rsidR="009C303C" w:rsidRDefault="009C303C" w:rsidP="009C303C"/>
    <w:p w14:paraId="6BE5B3B5" w14:textId="35F761A9" w:rsidR="009C303C" w:rsidRDefault="00F13994" w:rsidP="009C303C">
      <w:r>
        <w:rPr>
          <w:noProof/>
          <w:lang w:val="en-IN" w:eastAsia="en-IN"/>
        </w:rPr>
        <w:drawing>
          <wp:inline distT="0" distB="0" distL="0" distR="0" wp14:anchorId="6E6A631D" wp14:editId="14C0E1C3">
            <wp:extent cx="4661870" cy="39147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64802" cy="3917237"/>
                    </a:xfrm>
                    <a:prstGeom prst="rect">
                      <a:avLst/>
                    </a:prstGeom>
                  </pic:spPr>
                </pic:pic>
              </a:graphicData>
            </a:graphic>
          </wp:inline>
        </w:drawing>
      </w:r>
    </w:p>
    <w:p w14:paraId="36A20ED0" w14:textId="77777777" w:rsidR="009C303C" w:rsidRDefault="009C303C" w:rsidP="009C303C"/>
    <w:p w14:paraId="5B8CADCA" w14:textId="74520232" w:rsidR="00F13994" w:rsidRDefault="00F13994" w:rsidP="009C303C">
      <w:r>
        <w:rPr>
          <w:noProof/>
          <w:lang w:val="en-IN" w:eastAsia="en-IN"/>
        </w:rPr>
        <w:drawing>
          <wp:inline distT="0" distB="0" distL="0" distR="0" wp14:anchorId="092B4076" wp14:editId="74D64020">
            <wp:extent cx="4649729"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52493" cy="3888510"/>
                    </a:xfrm>
                    <a:prstGeom prst="rect">
                      <a:avLst/>
                    </a:prstGeom>
                  </pic:spPr>
                </pic:pic>
              </a:graphicData>
            </a:graphic>
          </wp:inline>
        </w:drawing>
      </w:r>
    </w:p>
    <w:p w14:paraId="3EF3F3CD" w14:textId="77777777" w:rsidR="00F13994" w:rsidRDefault="00F13994" w:rsidP="009C303C"/>
    <w:p w14:paraId="7CD00294" w14:textId="77777777" w:rsidR="009C303C" w:rsidRPr="003032A1" w:rsidRDefault="009C303C" w:rsidP="009C303C">
      <w:pPr>
        <w:rPr>
          <w:rFonts w:ascii="Arial" w:hAnsi="Arial" w:cs="Arial"/>
          <w:b/>
          <w:sz w:val="20"/>
        </w:rPr>
      </w:pPr>
      <w:r w:rsidRPr="003032A1">
        <w:rPr>
          <w:rFonts w:ascii="Arial" w:hAnsi="Arial" w:cs="Arial"/>
          <w:b/>
          <w:sz w:val="20"/>
        </w:rPr>
        <w:t>Key points to note when sending the updated Order form:</w:t>
      </w:r>
    </w:p>
    <w:p w14:paraId="52FFF562" w14:textId="77777777" w:rsidR="009C303C" w:rsidRPr="00FC38D2" w:rsidRDefault="009C303C" w:rsidP="009C303C">
      <w:pPr>
        <w:rPr>
          <w:rFonts w:ascii="Arial" w:hAnsi="Arial" w:cs="Arial"/>
          <w:sz w:val="20"/>
        </w:rPr>
      </w:pPr>
    </w:p>
    <w:p w14:paraId="407586B2" w14:textId="77777777" w:rsidR="009C303C" w:rsidRPr="0051159D" w:rsidRDefault="009C303C" w:rsidP="00B06D35">
      <w:pPr>
        <w:pStyle w:val="ListParagraph"/>
        <w:numPr>
          <w:ilvl w:val="0"/>
          <w:numId w:val="23"/>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 xml:space="preserve">When ordering something from the technical teams, all mandatory fields have to be completed. If you have problem to complete the order form, feel free to send a meeting request to the solution designer assigned to your Order IT, to get help to complete it.  </w:t>
      </w:r>
    </w:p>
    <w:p w14:paraId="2EDC8DBF" w14:textId="77777777" w:rsidR="009C303C" w:rsidRPr="0051159D" w:rsidRDefault="009C303C" w:rsidP="009C303C">
      <w:pPr>
        <w:pStyle w:val="ListParagraph"/>
        <w:spacing w:after="0" w:line="240" w:lineRule="auto"/>
        <w:rPr>
          <w:rFonts w:asciiTheme="majorHAnsi" w:hAnsiTheme="majorHAnsi" w:cs="Arial"/>
          <w:sz w:val="24"/>
          <w:szCs w:val="24"/>
          <w:lang w:val="en-US"/>
        </w:rPr>
      </w:pPr>
    </w:p>
    <w:p w14:paraId="2EE1FE11" w14:textId="46A1C171" w:rsidR="009C303C" w:rsidRPr="0051159D" w:rsidRDefault="009C303C" w:rsidP="00B06D35">
      <w:pPr>
        <w:pStyle w:val="ListParagraph"/>
        <w:numPr>
          <w:ilvl w:val="0"/>
          <w:numId w:val="23"/>
        </w:numPr>
        <w:spacing w:after="0" w:line="240" w:lineRule="auto"/>
        <w:jc w:val="both"/>
        <w:rPr>
          <w:rFonts w:asciiTheme="majorHAnsi" w:hAnsiTheme="majorHAnsi" w:cs="Arial"/>
          <w:sz w:val="24"/>
          <w:szCs w:val="24"/>
          <w:lang w:val="en-US"/>
        </w:rPr>
      </w:pPr>
      <w:r w:rsidRPr="0051159D">
        <w:rPr>
          <w:rFonts w:asciiTheme="majorHAnsi" w:hAnsiTheme="majorHAnsi" w:cs="Arial"/>
          <w:sz w:val="24"/>
          <w:szCs w:val="24"/>
          <w:lang w:val="en-US"/>
        </w:rPr>
        <w:t>When ordering extra hardware to a server you need to enter the assignment code. It is not enough to refer to the assignment code used for the server. The technical team need</w:t>
      </w:r>
      <w:r w:rsidR="00F13994">
        <w:rPr>
          <w:rFonts w:asciiTheme="majorHAnsi" w:hAnsiTheme="majorHAnsi" w:cs="Arial"/>
          <w:sz w:val="24"/>
          <w:szCs w:val="24"/>
          <w:lang w:val="en-US"/>
        </w:rPr>
        <w:t>s</w:t>
      </w:r>
      <w:r w:rsidRPr="0051159D">
        <w:rPr>
          <w:rFonts w:asciiTheme="majorHAnsi" w:hAnsiTheme="majorHAnsi" w:cs="Arial"/>
          <w:sz w:val="24"/>
          <w:szCs w:val="24"/>
          <w:lang w:val="en-US"/>
        </w:rPr>
        <w:t xml:space="preserve"> it if they ordering HW from other team and also to be used as a quality check so that correct assignment code is used.</w:t>
      </w:r>
    </w:p>
    <w:p w14:paraId="6EC28C7C" w14:textId="77777777" w:rsidR="009C303C" w:rsidRPr="0051159D" w:rsidRDefault="009C303C" w:rsidP="009C303C">
      <w:pPr>
        <w:pStyle w:val="ListParagraph"/>
        <w:rPr>
          <w:rFonts w:asciiTheme="majorHAnsi" w:hAnsiTheme="majorHAnsi" w:cs="Arial"/>
          <w:sz w:val="24"/>
          <w:szCs w:val="24"/>
          <w:lang w:val="en-US"/>
        </w:rPr>
      </w:pPr>
    </w:p>
    <w:p w14:paraId="57843E34" w14:textId="77777777" w:rsidR="009C303C" w:rsidRPr="0051159D" w:rsidRDefault="009C303C" w:rsidP="009C303C">
      <w:pPr>
        <w:rPr>
          <w:rFonts w:asciiTheme="minorHAnsi" w:hAnsiTheme="minorHAnsi" w:cs="Arial"/>
        </w:rPr>
      </w:pPr>
    </w:p>
    <w:p w14:paraId="07534110" w14:textId="77777777" w:rsidR="009C303C" w:rsidRPr="0051159D" w:rsidRDefault="009C303C" w:rsidP="009C303C">
      <w:pPr>
        <w:ind w:left="720"/>
        <w:rPr>
          <w:rFonts w:asciiTheme="minorHAnsi" w:hAnsiTheme="minorHAnsi" w:cs="Arial"/>
        </w:rPr>
      </w:pPr>
    </w:p>
    <w:p w14:paraId="22361736" w14:textId="74A8BD13" w:rsidR="009C303C" w:rsidRDefault="00811C89" w:rsidP="00033964">
      <w:pPr>
        <w:pStyle w:val="Heading1"/>
      </w:pPr>
      <w:bookmarkStart w:id="23" w:name="_Toc479359215"/>
      <w:r>
        <w:t>Confirming the Delivery</w:t>
      </w:r>
      <w:bookmarkEnd w:id="23"/>
    </w:p>
    <w:p w14:paraId="7D3A144A" w14:textId="77777777" w:rsidR="00643ECA" w:rsidRPr="00643ECA" w:rsidRDefault="00643ECA" w:rsidP="00643ECA"/>
    <w:p w14:paraId="0F246C6F" w14:textId="709168DA" w:rsidR="00C7039F" w:rsidRDefault="00811C89" w:rsidP="002819B5">
      <w:pPr>
        <w:pStyle w:val="Heading2"/>
      </w:pPr>
      <w:bookmarkStart w:id="24" w:name="_Toc479359216"/>
      <w:r>
        <w:t>Entering Agreed Delivery Date</w:t>
      </w:r>
      <w:bookmarkEnd w:id="24"/>
      <w:r w:rsidR="002025A3">
        <w:t xml:space="preserve"> </w:t>
      </w:r>
    </w:p>
    <w:p w14:paraId="54768313" w14:textId="77777777" w:rsidR="00B06D35" w:rsidRDefault="00B06D35" w:rsidP="00B06D35"/>
    <w:p w14:paraId="657864F8" w14:textId="77777777" w:rsidR="00B06D35" w:rsidRPr="00B06D35" w:rsidRDefault="00B06D35" w:rsidP="00B06D35">
      <w:pPr>
        <w:pStyle w:val="ListParagraph"/>
        <w:numPr>
          <w:ilvl w:val="0"/>
          <w:numId w:val="35"/>
        </w:numPr>
        <w:rPr>
          <w:rFonts w:asciiTheme="majorHAnsi" w:hAnsiTheme="majorHAnsi"/>
        </w:rPr>
      </w:pPr>
      <w:r w:rsidRPr="00B06D35">
        <w:rPr>
          <w:rFonts w:asciiTheme="majorHAnsi" w:hAnsiTheme="majorHAnsi"/>
        </w:rPr>
        <w:t>Agreed Delivery Date for the delivery should be updated in Order IT within 2 days after sending a Delivery Subtask. If the order was prefaced by a Proposal, then the Agreed Delivery Date must match the SOW that was agreed by Volvo.</w:t>
      </w:r>
    </w:p>
    <w:p w14:paraId="618F4EE9" w14:textId="56C65A41" w:rsidR="00B06D35" w:rsidRPr="00B06D35" w:rsidRDefault="00B06D35" w:rsidP="00B06D35">
      <w:pPr>
        <w:pStyle w:val="ListParagraph"/>
        <w:numPr>
          <w:ilvl w:val="0"/>
          <w:numId w:val="35"/>
        </w:numPr>
        <w:rPr>
          <w:rFonts w:asciiTheme="majorHAnsi" w:hAnsiTheme="majorHAnsi"/>
        </w:rPr>
      </w:pPr>
      <w:r w:rsidRPr="00B06D35">
        <w:rPr>
          <w:rFonts w:asciiTheme="majorHAnsi" w:hAnsiTheme="majorHAnsi"/>
        </w:rPr>
        <w:t>The Agreed Delivery Date should include preparation time for the D subtasks, the lead times for the D subtasks and approximately two weeks for Volvo to perform validation tests after the Delivery is complete.</w:t>
      </w:r>
    </w:p>
    <w:p w14:paraId="561BC1B3" w14:textId="03AB1558" w:rsidR="00C7039F" w:rsidRDefault="00811C89" w:rsidP="002819B5">
      <w:pPr>
        <w:pStyle w:val="Heading2"/>
      </w:pPr>
      <w:bookmarkStart w:id="25" w:name="_Toc479359217"/>
      <w:r>
        <w:t>Handling deviations</w:t>
      </w:r>
      <w:bookmarkEnd w:id="25"/>
    </w:p>
    <w:p w14:paraId="7B6B48EA" w14:textId="77777777" w:rsidR="00C7039F" w:rsidRDefault="00C7039F" w:rsidP="00033964">
      <w:pPr>
        <w:pStyle w:val="ListParagraph"/>
      </w:pPr>
    </w:p>
    <w:p w14:paraId="59A4EF82" w14:textId="3E4738D8" w:rsidR="00D87F74" w:rsidRPr="00B06D35" w:rsidRDefault="00D87F74" w:rsidP="00B06D35">
      <w:pPr>
        <w:pStyle w:val="ListParagraph"/>
        <w:numPr>
          <w:ilvl w:val="0"/>
          <w:numId w:val="31"/>
        </w:numPr>
        <w:jc w:val="both"/>
        <w:rPr>
          <w:rFonts w:asciiTheme="majorHAnsi" w:hAnsiTheme="majorHAnsi"/>
        </w:rPr>
      </w:pPr>
      <w:r w:rsidRPr="00B06D35">
        <w:rPr>
          <w:rFonts w:asciiTheme="majorHAnsi" w:hAnsiTheme="majorHAnsi"/>
        </w:rPr>
        <w:t>DC should carefully calculate the Agreed Delivery Date according to section 5.1 above. In case of deviations:</w:t>
      </w:r>
    </w:p>
    <w:p w14:paraId="27854224" w14:textId="656ED787" w:rsidR="00D87F74" w:rsidRPr="00B06D35" w:rsidRDefault="00D87F74" w:rsidP="00B06D35">
      <w:pPr>
        <w:pStyle w:val="ListParagraph"/>
        <w:numPr>
          <w:ilvl w:val="1"/>
          <w:numId w:val="31"/>
        </w:numPr>
        <w:jc w:val="both"/>
        <w:rPr>
          <w:rFonts w:asciiTheme="majorHAnsi" w:hAnsiTheme="majorHAnsi"/>
        </w:rPr>
      </w:pPr>
      <w:r w:rsidRPr="00B06D35">
        <w:rPr>
          <w:rFonts w:asciiTheme="majorHAnsi" w:hAnsiTheme="majorHAnsi"/>
        </w:rPr>
        <w:t>If the order was prefaced by a Proposal, then the Agreed Delivery Date can only be changed in situations where the following is true:</w:t>
      </w:r>
    </w:p>
    <w:p w14:paraId="349F7C43" w14:textId="6812EC0D" w:rsidR="00D87F74" w:rsidRPr="00B06D35" w:rsidRDefault="00D87F74" w:rsidP="00B06D35">
      <w:pPr>
        <w:pStyle w:val="ListParagraph"/>
        <w:numPr>
          <w:ilvl w:val="2"/>
          <w:numId w:val="31"/>
        </w:numPr>
        <w:jc w:val="both"/>
        <w:rPr>
          <w:rFonts w:asciiTheme="majorHAnsi" w:hAnsiTheme="majorHAnsi"/>
        </w:rPr>
      </w:pPr>
      <w:r w:rsidRPr="00B06D35">
        <w:rPr>
          <w:rFonts w:asciiTheme="majorHAnsi" w:hAnsiTheme="majorHAnsi"/>
        </w:rPr>
        <w:t xml:space="preserve">Volvo has requested any change to time or scope that has changed the Agreed Delivery Date. This must be supplemented by a documented Change Request. </w:t>
      </w:r>
    </w:p>
    <w:p w14:paraId="684F30EE" w14:textId="7A941DDA" w:rsidR="00D87F74" w:rsidRPr="00B06D35" w:rsidRDefault="00D87F74" w:rsidP="00B06D35">
      <w:pPr>
        <w:pStyle w:val="ListParagraph"/>
        <w:numPr>
          <w:ilvl w:val="2"/>
          <w:numId w:val="31"/>
        </w:numPr>
        <w:jc w:val="both"/>
        <w:rPr>
          <w:rFonts w:asciiTheme="majorHAnsi" w:hAnsiTheme="majorHAnsi"/>
        </w:rPr>
      </w:pPr>
      <w:r w:rsidRPr="00B06D35">
        <w:rPr>
          <w:rFonts w:asciiTheme="majorHAnsi" w:hAnsiTheme="majorHAnsi"/>
        </w:rPr>
        <w:t>DC has documented Volvo or third-party requirements into the SOW that were not fulfilled</w:t>
      </w:r>
    </w:p>
    <w:p w14:paraId="5DD2C9C9" w14:textId="7908E9FE" w:rsidR="00D87F74" w:rsidRPr="00B06D35" w:rsidRDefault="00D87F74" w:rsidP="00B06D35">
      <w:pPr>
        <w:pStyle w:val="ListParagraph"/>
        <w:numPr>
          <w:ilvl w:val="2"/>
          <w:numId w:val="31"/>
        </w:numPr>
        <w:jc w:val="both"/>
        <w:rPr>
          <w:rFonts w:asciiTheme="majorHAnsi" w:hAnsiTheme="majorHAnsi"/>
        </w:rPr>
      </w:pPr>
      <w:r w:rsidRPr="00B06D35">
        <w:rPr>
          <w:rFonts w:asciiTheme="majorHAnsi" w:hAnsiTheme="majorHAnsi"/>
        </w:rPr>
        <w:t>DC has documented specific risks or assumptions into the SOW that have occurred</w:t>
      </w:r>
    </w:p>
    <w:p w14:paraId="38D3676A" w14:textId="77777777" w:rsidR="00B06D35" w:rsidRDefault="00D87F74" w:rsidP="00B06D35">
      <w:pPr>
        <w:pStyle w:val="ListParagraph"/>
        <w:numPr>
          <w:ilvl w:val="1"/>
          <w:numId w:val="31"/>
        </w:numPr>
        <w:jc w:val="both"/>
        <w:rPr>
          <w:rFonts w:asciiTheme="majorHAnsi" w:hAnsiTheme="majorHAnsi"/>
        </w:rPr>
      </w:pPr>
      <w:r w:rsidRPr="00B06D35">
        <w:rPr>
          <w:rFonts w:asciiTheme="majorHAnsi" w:hAnsiTheme="majorHAnsi"/>
        </w:rPr>
        <w:t>If the order is a Direct Order, then the Agreed Delivery Date can be changed in situations where the following is true:</w:t>
      </w:r>
    </w:p>
    <w:p w14:paraId="25158ACF" w14:textId="21332002" w:rsidR="00D87F74" w:rsidRPr="00B06D35" w:rsidRDefault="00D87F74" w:rsidP="00B06D35">
      <w:pPr>
        <w:pStyle w:val="ListParagraph"/>
        <w:numPr>
          <w:ilvl w:val="2"/>
          <w:numId w:val="31"/>
        </w:numPr>
        <w:jc w:val="both"/>
        <w:rPr>
          <w:rFonts w:asciiTheme="majorHAnsi" w:hAnsiTheme="majorHAnsi"/>
        </w:rPr>
      </w:pPr>
      <w:r w:rsidRPr="00B06D35">
        <w:rPr>
          <w:rFonts w:asciiTheme="majorHAnsi" w:hAnsiTheme="majorHAnsi"/>
        </w:rPr>
        <w:t>Volvo has requested any change to time or scope that has changed the Agreed Delivery Date. This must be supplemented by a documented Change Request.</w:t>
      </w:r>
    </w:p>
    <w:p w14:paraId="2E90036E" w14:textId="2413298C" w:rsidR="00643ECA" w:rsidRDefault="00643ECA" w:rsidP="002819B5">
      <w:r>
        <w:rPr>
          <w:noProof/>
          <w:lang w:val="en-IN" w:eastAsia="en-IN"/>
        </w:rPr>
        <w:drawing>
          <wp:inline distT="0" distB="0" distL="0" distR="0" wp14:anchorId="3E9A0D74" wp14:editId="78FD2F79">
            <wp:extent cx="5943600" cy="596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62650"/>
                    </a:xfrm>
                    <a:prstGeom prst="rect">
                      <a:avLst/>
                    </a:prstGeom>
                    <a:noFill/>
                    <a:ln>
                      <a:noFill/>
                    </a:ln>
                  </pic:spPr>
                </pic:pic>
              </a:graphicData>
            </a:graphic>
          </wp:inline>
        </w:drawing>
      </w:r>
    </w:p>
    <w:p w14:paraId="15A8BF11" w14:textId="77777777" w:rsidR="00811C89" w:rsidRPr="00811C89" w:rsidRDefault="00811C89" w:rsidP="00643ECA"/>
    <w:p w14:paraId="65EF4195" w14:textId="006CE502" w:rsidR="009C303C" w:rsidRDefault="009C303C" w:rsidP="00033964">
      <w:pPr>
        <w:pStyle w:val="Heading1"/>
      </w:pPr>
      <w:bookmarkStart w:id="26" w:name="_Toc479359218"/>
      <w:r>
        <w:t>Follow Up Phase</w:t>
      </w:r>
      <w:bookmarkEnd w:id="26"/>
      <w:r>
        <w:t xml:space="preserve"> </w:t>
      </w:r>
    </w:p>
    <w:p w14:paraId="021F10B1" w14:textId="77777777" w:rsidR="009C303C" w:rsidRPr="0051159D" w:rsidRDefault="009C303C" w:rsidP="009C303C">
      <w:pPr>
        <w:rPr>
          <w:rFonts w:asciiTheme="majorHAnsi" w:hAnsiTheme="majorHAnsi"/>
        </w:rPr>
      </w:pPr>
    </w:p>
    <w:p w14:paraId="4BA711F7" w14:textId="77777777" w:rsidR="009C303C" w:rsidRPr="0051159D" w:rsidRDefault="009C303C" w:rsidP="00C3356D">
      <w:pPr>
        <w:numPr>
          <w:ilvl w:val="0"/>
          <w:numId w:val="11"/>
        </w:numPr>
        <w:rPr>
          <w:rFonts w:asciiTheme="majorHAnsi" w:hAnsiTheme="majorHAnsi" w:cs="Arial"/>
        </w:rPr>
      </w:pPr>
      <w:r w:rsidRPr="0051159D">
        <w:rPr>
          <w:rFonts w:asciiTheme="majorHAnsi" w:hAnsiTheme="majorHAnsi" w:cs="Arial"/>
        </w:rPr>
        <w:t>Before sending the approval, confirm with the orderer that the request is completed.</w:t>
      </w:r>
    </w:p>
    <w:p w14:paraId="6368FBE2" w14:textId="28166FC8" w:rsidR="009C303C" w:rsidRPr="0051159D" w:rsidRDefault="009C303C" w:rsidP="00C3356D">
      <w:pPr>
        <w:numPr>
          <w:ilvl w:val="0"/>
          <w:numId w:val="11"/>
        </w:numPr>
        <w:rPr>
          <w:rFonts w:asciiTheme="majorHAnsi" w:hAnsiTheme="majorHAnsi" w:cs="Arial"/>
        </w:rPr>
      </w:pPr>
      <w:r w:rsidRPr="0051159D">
        <w:rPr>
          <w:rFonts w:asciiTheme="majorHAnsi" w:hAnsiTheme="majorHAnsi" w:cs="Arial"/>
        </w:rPr>
        <w:t>If you don’t get replies after 2 reminders, send a mail to Orderer that you are now closing the reques</w:t>
      </w:r>
      <w:r w:rsidR="006E7D75">
        <w:rPr>
          <w:rFonts w:asciiTheme="majorHAnsi" w:hAnsiTheme="majorHAnsi" w:cs="Arial"/>
        </w:rPr>
        <w:t>t after 3</w:t>
      </w:r>
      <w:r w:rsidRPr="0051159D">
        <w:rPr>
          <w:rFonts w:asciiTheme="majorHAnsi" w:hAnsiTheme="majorHAnsi" w:cs="Arial"/>
        </w:rPr>
        <w:t xml:space="preserve"> reminders without answer. </w:t>
      </w:r>
    </w:p>
    <w:p w14:paraId="4D93EE0F" w14:textId="77777777" w:rsidR="009C303C" w:rsidRPr="0051159D" w:rsidRDefault="009C303C" w:rsidP="00C3356D">
      <w:pPr>
        <w:numPr>
          <w:ilvl w:val="0"/>
          <w:numId w:val="11"/>
        </w:numPr>
        <w:rPr>
          <w:rFonts w:asciiTheme="majorHAnsi" w:hAnsiTheme="majorHAnsi" w:cs="Arial"/>
        </w:rPr>
      </w:pPr>
      <w:r w:rsidRPr="0051159D">
        <w:rPr>
          <w:rFonts w:asciiTheme="majorHAnsi" w:hAnsiTheme="majorHAnsi" w:cs="Arial"/>
        </w:rPr>
        <w:t>Send approval with actual delivery date when the last delivery activity was completed.</w:t>
      </w:r>
    </w:p>
    <w:p w14:paraId="3F2090F0" w14:textId="77777777" w:rsidR="009C303C" w:rsidRPr="0051159D" w:rsidRDefault="009C303C" w:rsidP="00C3356D">
      <w:pPr>
        <w:numPr>
          <w:ilvl w:val="0"/>
          <w:numId w:val="11"/>
        </w:numPr>
        <w:rPr>
          <w:rFonts w:asciiTheme="majorHAnsi" w:hAnsiTheme="majorHAnsi" w:cs="Arial"/>
        </w:rPr>
      </w:pPr>
      <w:r w:rsidRPr="0051159D">
        <w:rPr>
          <w:rFonts w:asciiTheme="majorHAnsi" w:hAnsiTheme="majorHAnsi" w:cs="Arial"/>
        </w:rPr>
        <w:t>Days until Auto approval – Provide 10 days for approval, if it not approved within 10days the delivery gets Auto approved.</w:t>
      </w:r>
    </w:p>
    <w:p w14:paraId="66EA7568" w14:textId="69120C2F" w:rsidR="009C303C" w:rsidRPr="006E7D75" w:rsidRDefault="009C303C" w:rsidP="00C3356D">
      <w:pPr>
        <w:pStyle w:val="ListParagraph"/>
        <w:numPr>
          <w:ilvl w:val="0"/>
          <w:numId w:val="11"/>
        </w:numPr>
        <w:spacing w:after="0" w:line="240" w:lineRule="auto"/>
        <w:rPr>
          <w:rFonts w:asciiTheme="majorHAnsi" w:hAnsiTheme="majorHAnsi" w:cs="Arial"/>
          <w:sz w:val="24"/>
          <w:szCs w:val="24"/>
          <w:lang w:val="en-US"/>
        </w:rPr>
      </w:pPr>
      <w:r w:rsidRPr="0051159D">
        <w:rPr>
          <w:rFonts w:asciiTheme="majorHAnsi" w:hAnsiTheme="majorHAnsi" w:cs="Arial"/>
          <w:sz w:val="24"/>
          <w:szCs w:val="24"/>
          <w:lang w:val="en-US"/>
        </w:rPr>
        <w:t>Remember to put your email address in the receipt receiver email address.</w:t>
      </w:r>
    </w:p>
    <w:p w14:paraId="1ED0B475" w14:textId="77777777" w:rsidR="009C303C" w:rsidRDefault="009C303C" w:rsidP="009C303C"/>
    <w:p w14:paraId="47A7A9DF" w14:textId="2DE6818A" w:rsidR="009C303C" w:rsidRDefault="006E7D75" w:rsidP="009C303C">
      <w:r>
        <w:rPr>
          <w:noProof/>
          <w:lang w:val="en-IN" w:eastAsia="en-IN"/>
        </w:rPr>
        <w:drawing>
          <wp:inline distT="0" distB="0" distL="0" distR="0" wp14:anchorId="7F04681E" wp14:editId="218E427C">
            <wp:extent cx="5943600"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91840"/>
                    </a:xfrm>
                    <a:prstGeom prst="rect">
                      <a:avLst/>
                    </a:prstGeom>
                  </pic:spPr>
                </pic:pic>
              </a:graphicData>
            </a:graphic>
          </wp:inline>
        </w:drawing>
      </w:r>
    </w:p>
    <w:p w14:paraId="2CC44689" w14:textId="77777777" w:rsidR="009C303C" w:rsidRDefault="009C303C" w:rsidP="009C303C"/>
    <w:p w14:paraId="00D2BAEF" w14:textId="77777777" w:rsidR="009C303C" w:rsidRDefault="009C303C" w:rsidP="009C303C"/>
    <w:p w14:paraId="2C19908A" w14:textId="77777777" w:rsidR="009C303C" w:rsidRPr="0051159D" w:rsidRDefault="009C303C" w:rsidP="009C303C">
      <w:pPr>
        <w:rPr>
          <w:rFonts w:asciiTheme="majorHAnsi" w:hAnsiTheme="majorHAnsi" w:cs="Arial"/>
        </w:rPr>
      </w:pPr>
      <w:r w:rsidRPr="0051159D">
        <w:rPr>
          <w:rFonts w:asciiTheme="majorHAnsi" w:hAnsiTheme="majorHAnsi" w:cs="Arial"/>
        </w:rPr>
        <w:t>Message to approver section:</w:t>
      </w:r>
    </w:p>
    <w:p w14:paraId="6BCABD2F" w14:textId="77777777" w:rsidR="009C303C" w:rsidRPr="0051159D" w:rsidRDefault="009C303C" w:rsidP="009C303C">
      <w:pPr>
        <w:rPr>
          <w:rFonts w:asciiTheme="majorHAnsi" w:hAnsiTheme="majorHAnsi" w:cs="Arial"/>
        </w:rPr>
      </w:pPr>
    </w:p>
    <w:p w14:paraId="5BC89B5D" w14:textId="77777777" w:rsidR="009C303C" w:rsidRPr="0051159D" w:rsidRDefault="009C303C" w:rsidP="009C303C">
      <w:pPr>
        <w:rPr>
          <w:rFonts w:asciiTheme="majorHAnsi" w:hAnsiTheme="majorHAnsi" w:cs="Arial"/>
        </w:rPr>
      </w:pPr>
      <w:r w:rsidRPr="0051159D">
        <w:rPr>
          <w:rFonts w:asciiTheme="majorHAnsi" w:hAnsiTheme="majorHAnsi" w:cs="Arial"/>
        </w:rPr>
        <w:t>As the survey link is available for all delivery office sites when we send approval, the below text can be added in the Message to approver section before we send for approval.</w:t>
      </w:r>
    </w:p>
    <w:p w14:paraId="5F411829" w14:textId="77777777" w:rsidR="006E7D75" w:rsidRDefault="006E7D75" w:rsidP="009C303C">
      <w:pPr>
        <w:rPr>
          <w:rFonts w:ascii="Arial" w:hAnsi="Arial" w:cs="Arial"/>
          <w:sz w:val="20"/>
        </w:rPr>
      </w:pPr>
    </w:p>
    <w:p w14:paraId="5F48CF4F" w14:textId="77777777" w:rsidR="006E7D75" w:rsidRDefault="006E7D75" w:rsidP="009C303C">
      <w:pPr>
        <w:rPr>
          <w:rFonts w:ascii="Arial" w:hAnsi="Arial" w:cs="Arial"/>
          <w:sz w:val="20"/>
        </w:rPr>
      </w:pPr>
    </w:p>
    <w:p w14:paraId="3D0B4AC8" w14:textId="77777777" w:rsidR="009C303C" w:rsidRDefault="009C303C" w:rsidP="009C303C">
      <w:pPr>
        <w:rPr>
          <w:rFonts w:ascii="Arial" w:hAnsi="Arial" w:cs="Arial"/>
          <w:i/>
          <w:sz w:val="20"/>
        </w:rPr>
      </w:pPr>
      <w:r w:rsidRPr="003032A1">
        <w:rPr>
          <w:rFonts w:ascii="Arial" w:hAnsi="Arial" w:cs="Arial"/>
          <w:sz w:val="20"/>
        </w:rPr>
        <w:t>”</w:t>
      </w:r>
      <w:r w:rsidRPr="006748BE">
        <w:rPr>
          <w:rFonts w:ascii="Arial" w:hAnsi="Arial" w:cs="Arial"/>
          <w:i/>
          <w:sz w:val="20"/>
        </w:rPr>
        <w:t>Please help us at Delivery Office to become better.</w:t>
      </w:r>
    </w:p>
    <w:p w14:paraId="7540AC66" w14:textId="77777777" w:rsidR="009C303C" w:rsidRPr="006748BE" w:rsidRDefault="009C303C" w:rsidP="009C303C">
      <w:pPr>
        <w:rPr>
          <w:rFonts w:ascii="Arial" w:hAnsi="Arial" w:cs="Arial"/>
          <w:i/>
          <w:sz w:val="20"/>
        </w:rPr>
      </w:pPr>
    </w:p>
    <w:p w14:paraId="4D22CBC6" w14:textId="77777777" w:rsidR="009C303C" w:rsidRPr="006748BE" w:rsidRDefault="009C303C" w:rsidP="009C303C">
      <w:pPr>
        <w:rPr>
          <w:rFonts w:ascii="Arial" w:hAnsi="Arial" w:cs="Arial"/>
          <w:i/>
          <w:sz w:val="20"/>
        </w:rPr>
      </w:pPr>
      <w:r w:rsidRPr="006748BE">
        <w:rPr>
          <w:rFonts w:ascii="Arial" w:hAnsi="Arial" w:cs="Arial"/>
          <w:i/>
          <w:sz w:val="20"/>
        </w:rPr>
        <w:t>Use the link above to answer four questions and let us know what you think of this delivery. Your feedback is important for us so we can improve our service and fulfill your expectations.</w:t>
      </w:r>
    </w:p>
    <w:p w14:paraId="4AF05B8C" w14:textId="77777777" w:rsidR="009C303C" w:rsidRPr="006748BE" w:rsidRDefault="009C303C" w:rsidP="009C303C">
      <w:pPr>
        <w:ind w:left="720"/>
        <w:rPr>
          <w:rFonts w:ascii="Arial" w:hAnsi="Arial" w:cs="Arial"/>
          <w:i/>
          <w:sz w:val="20"/>
        </w:rPr>
      </w:pPr>
    </w:p>
    <w:p w14:paraId="01F4E3ED" w14:textId="77777777" w:rsidR="009C303C" w:rsidRDefault="009C303C" w:rsidP="009C303C">
      <w:pPr>
        <w:rPr>
          <w:rFonts w:ascii="Arial" w:hAnsi="Arial" w:cs="Arial"/>
          <w:i/>
          <w:sz w:val="20"/>
        </w:rPr>
      </w:pPr>
      <w:r w:rsidRPr="00CC6450">
        <w:rPr>
          <w:rFonts w:ascii="Arial" w:hAnsi="Arial" w:cs="Arial"/>
          <w:i/>
          <w:sz w:val="20"/>
        </w:rPr>
        <w:t>Thank you!”</w:t>
      </w:r>
    </w:p>
    <w:p w14:paraId="69994598" w14:textId="77777777" w:rsidR="006E7D75" w:rsidRDefault="006E7D75" w:rsidP="009C303C">
      <w:pPr>
        <w:rPr>
          <w:rFonts w:ascii="Arial" w:hAnsi="Arial" w:cs="Arial"/>
          <w:i/>
          <w:sz w:val="20"/>
        </w:rPr>
      </w:pPr>
    </w:p>
    <w:p w14:paraId="380FBB0D" w14:textId="77777777" w:rsidR="006E7D75" w:rsidRDefault="006E7D75" w:rsidP="009C303C">
      <w:pPr>
        <w:rPr>
          <w:rFonts w:ascii="Arial" w:hAnsi="Arial" w:cs="Arial"/>
          <w:i/>
          <w:sz w:val="20"/>
        </w:rPr>
      </w:pPr>
    </w:p>
    <w:p w14:paraId="4E87AB9A" w14:textId="3B259E4A" w:rsidR="006E7D75" w:rsidRDefault="006E7D75" w:rsidP="002819B5">
      <w:pPr>
        <w:pStyle w:val="Heading2"/>
      </w:pPr>
      <w:bookmarkStart w:id="27" w:name="_Toc479359219"/>
      <w:r>
        <w:t>Post Approval Activity</w:t>
      </w:r>
      <w:bookmarkEnd w:id="27"/>
    </w:p>
    <w:p w14:paraId="63F95EC4" w14:textId="77777777" w:rsidR="006E7D75" w:rsidRPr="0051159D" w:rsidRDefault="006E7D75" w:rsidP="006E7D75">
      <w:pPr>
        <w:rPr>
          <w:rFonts w:asciiTheme="majorHAnsi" w:hAnsiTheme="majorHAnsi" w:cs="Arial"/>
        </w:rPr>
      </w:pPr>
    </w:p>
    <w:p w14:paraId="70B5602A" w14:textId="77777777" w:rsidR="006E7D75" w:rsidRPr="0051159D" w:rsidRDefault="006E7D75" w:rsidP="00C3356D">
      <w:pPr>
        <w:numPr>
          <w:ilvl w:val="0"/>
          <w:numId w:val="27"/>
        </w:numPr>
        <w:rPr>
          <w:rFonts w:asciiTheme="majorHAnsi" w:hAnsiTheme="majorHAnsi" w:cs="Arial"/>
        </w:rPr>
      </w:pPr>
      <w:r w:rsidRPr="0051159D">
        <w:rPr>
          <w:rFonts w:asciiTheme="majorHAnsi" w:hAnsiTheme="majorHAnsi" w:cs="Arial"/>
        </w:rPr>
        <w:t>Move all job sub-folders to ‘Completed’ folder in the mailbox</w:t>
      </w:r>
    </w:p>
    <w:p w14:paraId="60295548" w14:textId="77777777" w:rsidR="006E7D75" w:rsidRPr="006E7D75" w:rsidRDefault="006E7D75" w:rsidP="006E7D75"/>
    <w:p w14:paraId="78C89CD5" w14:textId="77777777" w:rsidR="009C303C" w:rsidRDefault="009C303C" w:rsidP="009C303C"/>
    <w:p w14:paraId="492C5F64" w14:textId="77777777" w:rsidR="009C303C" w:rsidRPr="009C303C" w:rsidRDefault="009C303C" w:rsidP="009C303C"/>
    <w:sectPr w:rsidR="009C303C" w:rsidRPr="009C303C" w:rsidSect="00EF6488">
      <w:footerReference w:type="default" r:id="rId31"/>
      <w:footerReference w:type="first" r:id="rId32"/>
      <w:pgSz w:w="12240" w:h="15840" w:code="1"/>
      <w:pgMar w:top="1440" w:right="1440" w:bottom="1440" w:left="1440" w:header="720" w:footer="720" w:gutter="0"/>
      <w:pgBorders w:offsetFrom="page">
        <w:top w:val="single" w:sz="4" w:space="24" w:color="4B4B4B"/>
        <w:left w:val="single" w:sz="4" w:space="24" w:color="4B4B4B"/>
        <w:bottom w:val="single" w:sz="4" w:space="24" w:color="4B4B4B"/>
        <w:right w:val="single" w:sz="4" w:space="24" w:color="4B4B4B"/>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6D55A9" w14:textId="77777777" w:rsidR="00986040" w:rsidRDefault="00986040">
      <w:r>
        <w:separator/>
      </w:r>
    </w:p>
    <w:p w14:paraId="647BF236" w14:textId="77777777" w:rsidR="00986040" w:rsidRDefault="00986040"/>
    <w:p w14:paraId="0207ECD8" w14:textId="77777777" w:rsidR="00986040" w:rsidRDefault="00986040"/>
  </w:endnote>
  <w:endnote w:type="continuationSeparator" w:id="0">
    <w:p w14:paraId="30203360" w14:textId="77777777" w:rsidR="00986040" w:rsidRDefault="00986040">
      <w:r>
        <w:continuationSeparator/>
      </w:r>
    </w:p>
    <w:p w14:paraId="5E5FB2EB" w14:textId="77777777" w:rsidR="00986040" w:rsidRDefault="00986040"/>
    <w:p w14:paraId="185FD626" w14:textId="77777777" w:rsidR="00986040" w:rsidRDefault="009860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Bold">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3664B6" w14:textId="77777777" w:rsidR="0051159D" w:rsidRDefault="0051159D" w:rsidP="001505B6">
    <w:pPr>
      <w:framePr w:wrap="around" w:vAnchor="text" w:hAnchor="margin" w:xAlign="center" w:y="1"/>
    </w:pPr>
    <w:r>
      <w:fldChar w:fldCharType="begin"/>
    </w:r>
    <w:r>
      <w:instrText xml:space="preserve">PAGE  </w:instrText>
    </w:r>
    <w:r>
      <w:fldChar w:fldCharType="end"/>
    </w:r>
  </w:p>
  <w:p w14:paraId="593664B7" w14:textId="77777777" w:rsidR="0051159D" w:rsidRDefault="0051159D" w:rsidP="001505B6">
    <w:pP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3664B8" w14:textId="77777777" w:rsidR="0051159D" w:rsidRPr="00BF262E" w:rsidRDefault="0051159D" w:rsidP="001505B6">
    <w:pPr>
      <w:framePr w:wrap="around" w:vAnchor="text" w:hAnchor="margin" w:xAlign="center" w:y="1"/>
      <w:rPr>
        <w:rFonts w:ascii="Arial" w:hAnsi="Arial" w:cs="Arial"/>
        <w:sz w:val="16"/>
        <w:szCs w:val="16"/>
      </w:rPr>
    </w:pPr>
    <w:r w:rsidRPr="00BF262E">
      <w:rPr>
        <w:rFonts w:ascii="Arial" w:hAnsi="Arial" w:cs="Arial"/>
        <w:sz w:val="16"/>
        <w:szCs w:val="16"/>
      </w:rPr>
      <w:fldChar w:fldCharType="begin"/>
    </w:r>
    <w:r w:rsidRPr="00BF262E">
      <w:rPr>
        <w:rFonts w:ascii="Arial" w:hAnsi="Arial" w:cs="Arial"/>
        <w:sz w:val="16"/>
        <w:szCs w:val="16"/>
      </w:rPr>
      <w:instrText xml:space="preserve">PAGE  </w:instrText>
    </w:r>
    <w:r w:rsidRPr="00BF262E">
      <w:rPr>
        <w:rFonts w:ascii="Arial" w:hAnsi="Arial" w:cs="Arial"/>
        <w:sz w:val="16"/>
        <w:szCs w:val="16"/>
      </w:rPr>
      <w:fldChar w:fldCharType="separate"/>
    </w:r>
    <w:r>
      <w:rPr>
        <w:rFonts w:ascii="Arial" w:hAnsi="Arial" w:cs="Arial"/>
        <w:noProof/>
        <w:sz w:val="16"/>
        <w:szCs w:val="16"/>
      </w:rPr>
      <w:t>3</w:t>
    </w:r>
    <w:r w:rsidRPr="00BF262E">
      <w:rPr>
        <w:rFonts w:ascii="Arial" w:hAnsi="Arial" w:cs="Arial"/>
        <w:sz w:val="16"/>
        <w:szCs w:val="16"/>
      </w:rPr>
      <w:fldChar w:fldCharType="end"/>
    </w:r>
  </w:p>
  <w:p w14:paraId="593664B9" w14:textId="77777777" w:rsidR="0051159D" w:rsidRDefault="0051159D" w:rsidP="001505B6">
    <w:pPr>
      <w:ind w:firstLine="360"/>
    </w:pPr>
    <w:r>
      <w:rPr>
        <w:noProof/>
        <w:lang w:val="en-IN" w:eastAsia="en-IN"/>
      </w:rPr>
      <w:drawing>
        <wp:anchor distT="0" distB="0" distL="114300" distR="114300" simplePos="0" relativeHeight="251653120" behindDoc="0" locked="0" layoutInCell="1" allowOverlap="1" wp14:anchorId="593664C0" wp14:editId="593664C1">
          <wp:simplePos x="0" y="0"/>
          <wp:positionH relativeFrom="column">
            <wp:posOffset>4975860</wp:posOffset>
          </wp:positionH>
          <wp:positionV relativeFrom="paragraph">
            <wp:posOffset>-40005</wp:posOffset>
          </wp:positionV>
          <wp:extent cx="1181100" cy="215900"/>
          <wp:effectExtent l="0" t="0" r="0" b="0"/>
          <wp:wrapSquare wrapText="bothSides"/>
          <wp:docPr id="17" name="Picture 17" descr="Fact fi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act file"/>
                  <pic:cNvPicPr preferRelativeResize="0">
                    <a:picLocks noChangeArrowheads="1"/>
                  </pic:cNvPicPr>
                </pic:nvPicPr>
                <pic:blipFill>
                  <a:blip r:embed="rId1">
                    <a:extLst>
                      <a:ext uri="{28A0092B-C50C-407E-A947-70E740481C1C}">
                        <a14:useLocalDpi xmlns:a14="http://schemas.microsoft.com/office/drawing/2010/main" val="0"/>
                      </a:ext>
                    </a:extLst>
                  </a:blip>
                  <a:srcRect l="70039" t="-11148" r="4518" b="33739"/>
                  <a:stretch>
                    <a:fillRect/>
                  </a:stretch>
                </pic:blipFill>
                <pic:spPr bwMode="auto">
                  <a:xfrm>
                    <a:off x="0" y="0"/>
                    <a:ext cx="1181100" cy="21590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3664BB" w14:textId="77777777" w:rsidR="0051159D" w:rsidRPr="00A26135" w:rsidRDefault="0051159D" w:rsidP="006820BD">
    <w:pPr>
      <w:ind w:left="-1350"/>
    </w:pPr>
    <w:r>
      <w:rPr>
        <w:noProof/>
        <w:lang w:val="en-IN" w:eastAsia="en-IN"/>
      </w:rPr>
      <w:drawing>
        <wp:inline distT="0" distB="0" distL="0" distR="0" wp14:anchorId="593664C4" wp14:editId="593664C5">
          <wp:extent cx="7184571" cy="6925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1.jpg"/>
                  <pic:cNvPicPr/>
                </pic:nvPicPr>
                <pic:blipFill>
                  <a:blip r:embed="rId1">
                    <a:extLst>
                      <a:ext uri="{28A0092B-C50C-407E-A947-70E740481C1C}">
                        <a14:useLocalDpi xmlns:a14="http://schemas.microsoft.com/office/drawing/2010/main" val="0"/>
                      </a:ext>
                    </a:extLst>
                  </a:blip>
                  <a:stretch>
                    <a:fillRect/>
                  </a:stretch>
                </pic:blipFill>
                <pic:spPr>
                  <a:xfrm>
                    <a:off x="0" y="0"/>
                    <a:ext cx="7186521" cy="692711"/>
                  </a:xfrm>
                  <a:prstGeom prst="rect">
                    <a:avLst/>
                  </a:prstGeom>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6"/>
        <w:szCs w:val="16"/>
      </w:rPr>
      <w:id w:val="-837616539"/>
      <w:docPartObj>
        <w:docPartGallery w:val="Page Numbers (Bottom of Page)"/>
        <w:docPartUnique/>
      </w:docPartObj>
    </w:sdtPr>
    <w:sdtEndPr/>
    <w:sdtContent>
      <w:sdt>
        <w:sdtPr>
          <w:rPr>
            <w:rFonts w:ascii="Arial" w:hAnsi="Arial" w:cs="Arial"/>
            <w:sz w:val="16"/>
            <w:szCs w:val="16"/>
          </w:rPr>
          <w:id w:val="297504062"/>
          <w:docPartObj>
            <w:docPartGallery w:val="Page Numbers (Top of Page)"/>
            <w:docPartUnique/>
          </w:docPartObj>
        </w:sdtPr>
        <w:sdtEndPr/>
        <w:sdtContent>
          <w:p w14:paraId="593664BD" w14:textId="77777777" w:rsidR="0051159D" w:rsidRPr="00EF6488" w:rsidRDefault="0051159D" w:rsidP="00EF6488">
            <w:pPr>
              <w:pStyle w:val="Footer"/>
              <w:jc w:val="center"/>
              <w:rPr>
                <w:rFonts w:ascii="Arial" w:hAnsi="Arial" w:cs="Arial"/>
                <w:sz w:val="16"/>
                <w:szCs w:val="16"/>
              </w:rPr>
            </w:pPr>
            <w:r>
              <w:rPr>
                <w:rFonts w:ascii="Arial" w:hAnsi="Arial"/>
                <w:noProof/>
                <w:sz w:val="16"/>
                <w:szCs w:val="16"/>
                <w:lang w:val="en-IN" w:eastAsia="en-IN"/>
              </w:rPr>
              <mc:AlternateContent>
                <mc:Choice Requires="wps">
                  <w:drawing>
                    <wp:anchor distT="0" distB="0" distL="114300" distR="114300" simplePos="0" relativeHeight="251668480" behindDoc="0" locked="0" layoutInCell="1" allowOverlap="1" wp14:anchorId="593664C6" wp14:editId="593664C7">
                      <wp:simplePos x="0" y="0"/>
                      <wp:positionH relativeFrom="column">
                        <wp:posOffset>-295593</wp:posOffset>
                      </wp:positionH>
                      <wp:positionV relativeFrom="paragraph">
                        <wp:posOffset>-78105</wp:posOffset>
                      </wp:positionV>
                      <wp:extent cx="1047750" cy="2190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4775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664D4" w14:textId="77777777" w:rsidR="0051159D" w:rsidRPr="00EF6488" w:rsidRDefault="0051159D" w:rsidP="00EF6488">
                                  <w:pPr>
                                    <w:rPr>
                                      <w:rFonts w:ascii="Arial" w:hAnsi="Arial" w:cs="Arial"/>
                                      <w:i/>
                                      <w:iCs/>
                                      <w:sz w:val="16"/>
                                      <w:szCs w:val="16"/>
                                    </w:rPr>
                                  </w:pPr>
                                  <w:r w:rsidRPr="00EF6488">
                                    <w:rPr>
                                      <w:rFonts w:ascii="Arial" w:hAnsi="Arial" w:cs="Arial"/>
                                      <w:i/>
                                      <w:iCs/>
                                      <w:sz w:val="16"/>
                                      <w:szCs w:val="16"/>
                                    </w:rPr>
                                    <w:t xml:space="preserve">HCL </w:t>
                                  </w:r>
                                  <w:r>
                                    <w:rPr>
                                      <w:rFonts w:ascii="Arial" w:hAnsi="Arial" w:cs="Arial"/>
                                      <w:i/>
                                      <w:iCs/>
                                      <w:sz w:val="16"/>
                                      <w:szCs w:val="16"/>
                                    </w:rPr>
                                    <w:t>Confidential</w:t>
                                  </w:r>
                                </w:p>
                                <w:p w14:paraId="593664D5" w14:textId="77777777" w:rsidR="0051159D" w:rsidRPr="00EF6488" w:rsidRDefault="0051159D" w:rsidP="00EF648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8" o:spid="_x0000_s1029" type="#_x0000_t202" style="position:absolute;left:0;text-align:left;margin-left:-23.3pt;margin-top:-6.15pt;width:82.5pt;height:17.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" filled="f" stroked="f" strokeweight=".5pt">
                      <v:textbox>
                        <w:txbxContent>
                          <w:p w14:paraId="593664D4" w14:textId="77777777" w:rsidR="0051159D" w:rsidRPr="00EF6488" w:rsidRDefault="0051159D" w:rsidP="00EF6488">
                            <w:pPr>
                              <w:rPr>
                                <w:rFonts w:ascii="Arial" w:hAnsi="Arial" w:cs="Arial"/>
                                <w:i/>
                                <w:iCs/>
                                <w:sz w:val="16"/>
                                <w:szCs w:val="16"/>
                              </w:rPr>
                            </w:pPr>
                            <w:r w:rsidRPr="00EF6488">
                              <w:rPr>
                                <w:rFonts w:ascii="Arial" w:hAnsi="Arial" w:cs="Arial"/>
                                <w:i/>
                                <w:iCs/>
                                <w:sz w:val="16"/>
                                <w:szCs w:val="16"/>
                              </w:rPr>
                              <w:t xml:space="preserve">HCL </w:t>
                            </w:r>
                            <w:r>
                              <w:rPr>
                                <w:rFonts w:ascii="Arial" w:hAnsi="Arial" w:cs="Arial"/>
                                <w:i/>
                                <w:iCs/>
                                <w:sz w:val="16"/>
                                <w:szCs w:val="16"/>
                              </w:rPr>
                              <w:t>Confidential</w:t>
                            </w:r>
                          </w:p>
                          <w:p w14:paraId="593664D5" w14:textId="77777777" w:rsidR="0051159D" w:rsidRPr="00EF6488" w:rsidRDefault="0051159D" w:rsidP="00EF6488">
                            <w:pPr>
                              <w:rPr>
                                <w:rFonts w:ascii="Arial" w:hAnsi="Arial" w:cs="Arial"/>
                              </w:rPr>
                            </w:pPr>
                          </w:p>
                        </w:txbxContent>
                      </v:textbox>
                    </v:shape>
                  </w:pict>
                </mc:Fallback>
              </mc:AlternateContent>
            </w:r>
            <w:r>
              <w:rPr>
                <w:rFonts w:ascii="Arial" w:hAnsi="Arial"/>
                <w:noProof/>
                <w:sz w:val="16"/>
                <w:szCs w:val="16"/>
                <w:lang w:val="en-IN" w:eastAsia="en-IN"/>
              </w:rPr>
              <w:drawing>
                <wp:anchor distT="0" distB="0" distL="114300" distR="114300" simplePos="0" relativeHeight="251667456" behindDoc="0" locked="0" layoutInCell="1" allowOverlap="1" wp14:anchorId="593664C8" wp14:editId="593664C9">
                  <wp:simplePos x="0" y="0"/>
                  <wp:positionH relativeFrom="column">
                    <wp:posOffset>5031105</wp:posOffset>
                  </wp:positionH>
                  <wp:positionV relativeFrom="paragraph">
                    <wp:posOffset>-71755</wp:posOffset>
                  </wp:positionV>
                  <wp:extent cx="1181100" cy="215900"/>
                  <wp:effectExtent l="0" t="0" r="0" b="0"/>
                  <wp:wrapSquare wrapText="bothSides"/>
                  <wp:docPr id="21" name="Picture 21" descr="Fact fi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Fact file"/>
                          <pic:cNvPicPr preferRelativeResize="0">
                            <a:picLocks noChangeArrowheads="1"/>
                          </pic:cNvPicPr>
                        </pic:nvPicPr>
                        <pic:blipFill>
                          <a:blip r:embed="rId1">
                            <a:extLst>
                              <a:ext uri="{28A0092B-C50C-407E-A947-70E740481C1C}">
                                <a14:useLocalDpi xmlns:a14="http://schemas.microsoft.com/office/drawing/2010/main" val="0"/>
                              </a:ext>
                            </a:extLst>
                          </a:blip>
                          <a:srcRect l="70039" t="-11148" r="4518" b="33739"/>
                          <a:stretch>
                            <a:fillRect/>
                          </a:stretch>
                        </pic:blipFill>
                        <pic:spPr bwMode="auto">
                          <a:xfrm>
                            <a:off x="0" y="0"/>
                            <a:ext cx="1181100" cy="215900"/>
                          </a:xfrm>
                          <a:prstGeom prst="rect">
                            <a:avLst/>
                          </a:prstGeom>
                          <a:noFill/>
                        </pic:spPr>
                      </pic:pic>
                    </a:graphicData>
                  </a:graphic>
                  <wp14:sizeRelH relativeFrom="page">
                    <wp14:pctWidth>0</wp14:pctWidth>
                  </wp14:sizeRelH>
                  <wp14:sizeRelV relativeFrom="page">
                    <wp14:pctHeight>0</wp14:pctHeight>
                  </wp14:sizeRelV>
                </wp:anchor>
              </w:drawing>
            </w:r>
            <w:r w:rsidRPr="001810AD">
              <w:rPr>
                <w:rFonts w:ascii="Arial" w:hAnsi="Arial" w:cs="Arial"/>
                <w:sz w:val="16"/>
                <w:szCs w:val="16"/>
              </w:rPr>
              <w:t xml:space="preserve">Page </w:t>
            </w:r>
            <w:r w:rsidRPr="001810AD">
              <w:rPr>
                <w:rFonts w:ascii="Arial" w:hAnsi="Arial" w:cs="Arial"/>
                <w:b/>
                <w:bCs/>
                <w:sz w:val="16"/>
                <w:szCs w:val="16"/>
              </w:rPr>
              <w:fldChar w:fldCharType="begin"/>
            </w:r>
            <w:r w:rsidRPr="001810AD">
              <w:rPr>
                <w:rFonts w:ascii="Arial" w:hAnsi="Arial" w:cs="Arial"/>
                <w:b/>
                <w:bCs/>
                <w:sz w:val="16"/>
                <w:szCs w:val="16"/>
              </w:rPr>
              <w:instrText xml:space="preserve"> PAGE </w:instrText>
            </w:r>
            <w:r w:rsidRPr="001810AD">
              <w:rPr>
                <w:rFonts w:ascii="Arial" w:hAnsi="Arial" w:cs="Arial"/>
                <w:b/>
                <w:bCs/>
                <w:sz w:val="16"/>
                <w:szCs w:val="16"/>
              </w:rPr>
              <w:fldChar w:fldCharType="separate"/>
            </w:r>
            <w:r w:rsidR="00FB0F7F">
              <w:rPr>
                <w:rFonts w:ascii="Arial" w:hAnsi="Arial" w:cs="Arial"/>
                <w:b/>
                <w:bCs/>
                <w:noProof/>
                <w:sz w:val="16"/>
                <w:szCs w:val="16"/>
              </w:rPr>
              <w:t>2</w:t>
            </w:r>
            <w:r w:rsidRPr="001810AD">
              <w:rPr>
                <w:rFonts w:ascii="Arial" w:hAnsi="Arial" w:cs="Arial"/>
                <w:b/>
                <w:bCs/>
                <w:sz w:val="16"/>
                <w:szCs w:val="16"/>
              </w:rPr>
              <w:fldChar w:fldCharType="end"/>
            </w:r>
            <w:r w:rsidRPr="001810AD">
              <w:rPr>
                <w:rFonts w:ascii="Arial" w:hAnsi="Arial" w:cs="Arial"/>
                <w:sz w:val="16"/>
                <w:szCs w:val="16"/>
              </w:rPr>
              <w:t xml:space="preserve"> of </w:t>
            </w:r>
            <w:r w:rsidRPr="001810AD">
              <w:rPr>
                <w:rFonts w:ascii="Arial" w:hAnsi="Arial" w:cs="Arial"/>
                <w:b/>
                <w:bCs/>
                <w:sz w:val="16"/>
                <w:szCs w:val="16"/>
              </w:rPr>
              <w:fldChar w:fldCharType="begin"/>
            </w:r>
            <w:r w:rsidRPr="001810AD">
              <w:rPr>
                <w:rFonts w:ascii="Arial" w:hAnsi="Arial" w:cs="Arial"/>
                <w:b/>
                <w:bCs/>
                <w:sz w:val="16"/>
                <w:szCs w:val="16"/>
              </w:rPr>
              <w:instrText xml:space="preserve"> NUMPAGES  </w:instrText>
            </w:r>
            <w:r w:rsidRPr="001810AD">
              <w:rPr>
                <w:rFonts w:ascii="Arial" w:hAnsi="Arial" w:cs="Arial"/>
                <w:b/>
                <w:bCs/>
                <w:sz w:val="16"/>
                <w:szCs w:val="16"/>
              </w:rPr>
              <w:fldChar w:fldCharType="separate"/>
            </w:r>
            <w:r w:rsidR="00FB0F7F">
              <w:rPr>
                <w:rFonts w:ascii="Arial" w:hAnsi="Arial" w:cs="Arial"/>
                <w:b/>
                <w:bCs/>
                <w:noProof/>
                <w:sz w:val="16"/>
                <w:szCs w:val="16"/>
              </w:rPr>
              <w:t>2</w:t>
            </w:r>
            <w:r w:rsidRPr="001810AD">
              <w:rPr>
                <w:rFonts w:ascii="Arial" w:hAnsi="Arial" w:cs="Arial"/>
                <w:b/>
                <w:bCs/>
                <w:sz w:val="16"/>
                <w:szCs w:val="16"/>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6"/>
        <w:szCs w:val="16"/>
      </w:rPr>
      <w:id w:val="2007863634"/>
      <w:docPartObj>
        <w:docPartGallery w:val="Page Numbers (Bottom of Page)"/>
        <w:docPartUnique/>
      </w:docPartObj>
    </w:sdtPr>
    <w:sdtEndPr/>
    <w:sdtContent>
      <w:sdt>
        <w:sdtPr>
          <w:rPr>
            <w:rFonts w:ascii="Arial" w:hAnsi="Arial" w:cs="Arial"/>
            <w:sz w:val="16"/>
            <w:szCs w:val="16"/>
          </w:rPr>
          <w:id w:val="1295263823"/>
          <w:docPartObj>
            <w:docPartGallery w:val="Page Numbers (Top of Page)"/>
            <w:docPartUnique/>
          </w:docPartObj>
        </w:sdtPr>
        <w:sdtEndPr/>
        <w:sdtContent>
          <w:p w14:paraId="593664BE" w14:textId="77777777" w:rsidR="0051159D" w:rsidRPr="00EF6488" w:rsidRDefault="0051159D" w:rsidP="00EF6488">
            <w:pPr>
              <w:pStyle w:val="Footer"/>
              <w:jc w:val="center"/>
              <w:rPr>
                <w:rFonts w:ascii="Arial" w:hAnsi="Arial" w:cs="Arial"/>
                <w:sz w:val="16"/>
                <w:szCs w:val="16"/>
              </w:rPr>
            </w:pPr>
            <w:r>
              <w:rPr>
                <w:rFonts w:ascii="Arial" w:hAnsi="Arial"/>
                <w:noProof/>
                <w:sz w:val="16"/>
                <w:szCs w:val="16"/>
                <w:lang w:val="en-IN" w:eastAsia="en-IN"/>
              </w:rPr>
              <mc:AlternateContent>
                <mc:Choice Requires="wps">
                  <w:drawing>
                    <wp:anchor distT="0" distB="0" distL="114300" distR="114300" simplePos="0" relativeHeight="251674624" behindDoc="0" locked="0" layoutInCell="1" allowOverlap="1" wp14:anchorId="593664CA" wp14:editId="593664CB">
                      <wp:simplePos x="0" y="0"/>
                      <wp:positionH relativeFrom="column">
                        <wp:posOffset>-295593</wp:posOffset>
                      </wp:positionH>
                      <wp:positionV relativeFrom="paragraph">
                        <wp:posOffset>-78105</wp:posOffset>
                      </wp:positionV>
                      <wp:extent cx="1047750" cy="2190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04775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664D6" w14:textId="77777777" w:rsidR="0051159D" w:rsidRPr="00EF6488" w:rsidRDefault="0051159D" w:rsidP="00EF6488">
                                  <w:pPr>
                                    <w:rPr>
                                      <w:rFonts w:ascii="Arial" w:hAnsi="Arial" w:cs="Arial"/>
                                      <w:i/>
                                      <w:iCs/>
                                      <w:sz w:val="16"/>
                                      <w:szCs w:val="16"/>
                                    </w:rPr>
                                  </w:pPr>
                                  <w:r w:rsidRPr="00EF6488">
                                    <w:rPr>
                                      <w:rFonts w:ascii="Arial" w:hAnsi="Arial" w:cs="Arial"/>
                                      <w:i/>
                                      <w:iCs/>
                                      <w:sz w:val="16"/>
                                      <w:szCs w:val="16"/>
                                    </w:rPr>
                                    <w:t xml:space="preserve">HCL </w:t>
                                  </w:r>
                                  <w:r>
                                    <w:rPr>
                                      <w:rFonts w:ascii="Arial" w:hAnsi="Arial" w:cs="Arial"/>
                                      <w:i/>
                                      <w:iCs/>
                                      <w:sz w:val="16"/>
                                      <w:szCs w:val="16"/>
                                    </w:rPr>
                                    <w:t>Confidential</w:t>
                                  </w:r>
                                </w:p>
                                <w:p w14:paraId="593664D7" w14:textId="77777777" w:rsidR="0051159D" w:rsidRPr="00EF6488" w:rsidRDefault="0051159D" w:rsidP="00EF648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6" o:spid="_x0000_s1030" type="#_x0000_t202" style="position:absolute;left:0;text-align:left;margin-left:-23.3pt;margin-top:-6.15pt;width:82.5pt;height:17.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86fgIAAGsFAAAOAAAAZHJzL2Uyb0RvYy54bWysVN9P2zAQfp+0/8Hy+0jbFToq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" filled="f" stroked="f" strokeweight=".5pt">
                      <v:textbox>
                        <w:txbxContent>
                          <w:p w14:paraId="593664D6" w14:textId="77777777" w:rsidR="0051159D" w:rsidRPr="00EF6488" w:rsidRDefault="0051159D" w:rsidP="00EF6488">
                            <w:pPr>
                              <w:rPr>
                                <w:rFonts w:ascii="Arial" w:hAnsi="Arial" w:cs="Arial"/>
                                <w:i/>
                                <w:iCs/>
                                <w:sz w:val="16"/>
                                <w:szCs w:val="16"/>
                              </w:rPr>
                            </w:pPr>
                            <w:r w:rsidRPr="00EF6488">
                              <w:rPr>
                                <w:rFonts w:ascii="Arial" w:hAnsi="Arial" w:cs="Arial"/>
                                <w:i/>
                                <w:iCs/>
                                <w:sz w:val="16"/>
                                <w:szCs w:val="16"/>
                              </w:rPr>
                              <w:t xml:space="preserve">HCL </w:t>
                            </w:r>
                            <w:r>
                              <w:rPr>
                                <w:rFonts w:ascii="Arial" w:hAnsi="Arial" w:cs="Arial"/>
                                <w:i/>
                                <w:iCs/>
                                <w:sz w:val="16"/>
                                <w:szCs w:val="16"/>
                              </w:rPr>
                              <w:t>Confidential</w:t>
                            </w:r>
                          </w:p>
                          <w:p w14:paraId="593664D7" w14:textId="77777777" w:rsidR="0051159D" w:rsidRPr="00EF6488" w:rsidRDefault="0051159D" w:rsidP="00EF6488">
                            <w:pPr>
                              <w:rPr>
                                <w:rFonts w:ascii="Arial" w:hAnsi="Arial" w:cs="Arial"/>
                              </w:rPr>
                            </w:pPr>
                          </w:p>
                        </w:txbxContent>
                      </v:textbox>
                    </v:shape>
                  </w:pict>
                </mc:Fallback>
              </mc:AlternateContent>
            </w:r>
            <w:r>
              <w:rPr>
                <w:rFonts w:ascii="Arial" w:hAnsi="Arial"/>
                <w:noProof/>
                <w:sz w:val="16"/>
                <w:szCs w:val="16"/>
                <w:lang w:val="en-IN" w:eastAsia="en-IN"/>
              </w:rPr>
              <w:drawing>
                <wp:anchor distT="0" distB="0" distL="114300" distR="114300" simplePos="0" relativeHeight="251673600" behindDoc="0" locked="0" layoutInCell="1" allowOverlap="1" wp14:anchorId="593664CC" wp14:editId="593664CD">
                  <wp:simplePos x="0" y="0"/>
                  <wp:positionH relativeFrom="column">
                    <wp:posOffset>5031105</wp:posOffset>
                  </wp:positionH>
                  <wp:positionV relativeFrom="paragraph">
                    <wp:posOffset>-71755</wp:posOffset>
                  </wp:positionV>
                  <wp:extent cx="1181100" cy="215900"/>
                  <wp:effectExtent l="0" t="0" r="0" b="0"/>
                  <wp:wrapSquare wrapText="bothSides"/>
                  <wp:docPr id="47" name="Picture 47" descr="Fact fi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Fact file"/>
                          <pic:cNvPicPr preferRelativeResize="0">
                            <a:picLocks noChangeArrowheads="1"/>
                          </pic:cNvPicPr>
                        </pic:nvPicPr>
                        <pic:blipFill>
                          <a:blip r:embed="rId1">
                            <a:extLst>
                              <a:ext uri="{28A0092B-C50C-407E-A947-70E740481C1C}">
                                <a14:useLocalDpi xmlns:a14="http://schemas.microsoft.com/office/drawing/2010/main" val="0"/>
                              </a:ext>
                            </a:extLst>
                          </a:blip>
                          <a:srcRect l="70039" t="-11148" r="4518" b="33739"/>
                          <a:stretch>
                            <a:fillRect/>
                          </a:stretch>
                        </pic:blipFill>
                        <pic:spPr bwMode="auto">
                          <a:xfrm>
                            <a:off x="0" y="0"/>
                            <a:ext cx="1181100" cy="215900"/>
                          </a:xfrm>
                          <a:prstGeom prst="rect">
                            <a:avLst/>
                          </a:prstGeom>
                          <a:noFill/>
                        </pic:spPr>
                      </pic:pic>
                    </a:graphicData>
                  </a:graphic>
                  <wp14:sizeRelH relativeFrom="page">
                    <wp14:pctWidth>0</wp14:pctWidth>
                  </wp14:sizeRelH>
                  <wp14:sizeRelV relativeFrom="page">
                    <wp14:pctHeight>0</wp14:pctHeight>
                  </wp14:sizeRelV>
                </wp:anchor>
              </w:drawing>
            </w:r>
            <w:r w:rsidRPr="001810AD">
              <w:rPr>
                <w:rFonts w:ascii="Arial" w:hAnsi="Arial" w:cs="Arial"/>
                <w:sz w:val="16"/>
                <w:szCs w:val="16"/>
              </w:rPr>
              <w:t xml:space="preserve">Page </w:t>
            </w:r>
            <w:r w:rsidRPr="001810AD">
              <w:rPr>
                <w:rFonts w:ascii="Arial" w:hAnsi="Arial" w:cs="Arial"/>
                <w:b/>
                <w:bCs/>
                <w:sz w:val="16"/>
                <w:szCs w:val="16"/>
              </w:rPr>
              <w:fldChar w:fldCharType="begin"/>
            </w:r>
            <w:r w:rsidRPr="001810AD">
              <w:rPr>
                <w:rFonts w:ascii="Arial" w:hAnsi="Arial" w:cs="Arial"/>
                <w:b/>
                <w:bCs/>
                <w:sz w:val="16"/>
                <w:szCs w:val="16"/>
              </w:rPr>
              <w:instrText xml:space="preserve"> PAGE </w:instrText>
            </w:r>
            <w:r w:rsidRPr="001810AD">
              <w:rPr>
                <w:rFonts w:ascii="Arial" w:hAnsi="Arial" w:cs="Arial"/>
                <w:b/>
                <w:bCs/>
                <w:sz w:val="16"/>
                <w:szCs w:val="16"/>
              </w:rPr>
              <w:fldChar w:fldCharType="separate"/>
            </w:r>
            <w:r w:rsidR="00DA1740">
              <w:rPr>
                <w:rFonts w:ascii="Arial" w:hAnsi="Arial" w:cs="Arial"/>
                <w:b/>
                <w:bCs/>
                <w:noProof/>
                <w:sz w:val="16"/>
                <w:szCs w:val="16"/>
              </w:rPr>
              <w:t>20</w:t>
            </w:r>
            <w:r w:rsidRPr="001810AD">
              <w:rPr>
                <w:rFonts w:ascii="Arial" w:hAnsi="Arial" w:cs="Arial"/>
                <w:b/>
                <w:bCs/>
                <w:sz w:val="16"/>
                <w:szCs w:val="16"/>
              </w:rPr>
              <w:fldChar w:fldCharType="end"/>
            </w:r>
            <w:r w:rsidRPr="001810AD">
              <w:rPr>
                <w:rFonts w:ascii="Arial" w:hAnsi="Arial" w:cs="Arial"/>
                <w:sz w:val="16"/>
                <w:szCs w:val="16"/>
              </w:rPr>
              <w:t xml:space="preserve"> of </w:t>
            </w:r>
            <w:r w:rsidRPr="001810AD">
              <w:rPr>
                <w:rFonts w:ascii="Arial" w:hAnsi="Arial" w:cs="Arial"/>
                <w:b/>
                <w:bCs/>
                <w:sz w:val="16"/>
                <w:szCs w:val="16"/>
              </w:rPr>
              <w:fldChar w:fldCharType="begin"/>
            </w:r>
            <w:r w:rsidRPr="001810AD">
              <w:rPr>
                <w:rFonts w:ascii="Arial" w:hAnsi="Arial" w:cs="Arial"/>
                <w:b/>
                <w:bCs/>
                <w:sz w:val="16"/>
                <w:szCs w:val="16"/>
              </w:rPr>
              <w:instrText xml:space="preserve"> NUMPAGES  </w:instrText>
            </w:r>
            <w:r w:rsidRPr="001810AD">
              <w:rPr>
                <w:rFonts w:ascii="Arial" w:hAnsi="Arial" w:cs="Arial"/>
                <w:b/>
                <w:bCs/>
                <w:sz w:val="16"/>
                <w:szCs w:val="16"/>
              </w:rPr>
              <w:fldChar w:fldCharType="separate"/>
            </w:r>
            <w:r w:rsidR="00DA1740">
              <w:rPr>
                <w:rFonts w:ascii="Arial" w:hAnsi="Arial" w:cs="Arial"/>
                <w:b/>
                <w:bCs/>
                <w:noProof/>
                <w:sz w:val="16"/>
                <w:szCs w:val="16"/>
              </w:rPr>
              <w:t>20</w:t>
            </w:r>
            <w:r w:rsidRPr="001810AD">
              <w:rPr>
                <w:rFonts w:ascii="Arial" w:hAnsi="Arial" w:cs="Arial"/>
                <w:b/>
                <w:bCs/>
                <w:sz w:val="16"/>
                <w:szCs w:val="16"/>
              </w:rPr>
              <w:fldChar w:fldCharType="end"/>
            </w:r>
          </w:p>
        </w:sdtContent>
      </w:sdt>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6"/>
        <w:szCs w:val="16"/>
      </w:rPr>
      <w:id w:val="-2119821088"/>
      <w:docPartObj>
        <w:docPartGallery w:val="Page Numbers (Bottom of Page)"/>
        <w:docPartUnique/>
      </w:docPartObj>
    </w:sdtPr>
    <w:sdtEndPr/>
    <w:sdtContent>
      <w:sdt>
        <w:sdtPr>
          <w:rPr>
            <w:rFonts w:ascii="Arial" w:hAnsi="Arial" w:cs="Arial"/>
            <w:sz w:val="16"/>
            <w:szCs w:val="16"/>
          </w:rPr>
          <w:id w:val="-1465956685"/>
          <w:docPartObj>
            <w:docPartGallery w:val="Page Numbers (Top of Page)"/>
            <w:docPartUnique/>
          </w:docPartObj>
        </w:sdtPr>
        <w:sdtEndPr/>
        <w:sdtContent>
          <w:p w14:paraId="593664BF" w14:textId="77777777" w:rsidR="0051159D" w:rsidRPr="00EF6488" w:rsidRDefault="0051159D" w:rsidP="00EF6488">
            <w:pPr>
              <w:pStyle w:val="Footer"/>
              <w:jc w:val="center"/>
              <w:rPr>
                <w:rFonts w:ascii="Arial" w:hAnsi="Arial" w:cs="Arial"/>
                <w:sz w:val="16"/>
                <w:szCs w:val="16"/>
              </w:rPr>
            </w:pPr>
            <w:r>
              <w:rPr>
                <w:rFonts w:ascii="Arial" w:hAnsi="Arial"/>
                <w:noProof/>
                <w:sz w:val="16"/>
                <w:szCs w:val="16"/>
                <w:lang w:val="en-IN" w:eastAsia="en-IN"/>
              </w:rPr>
              <mc:AlternateContent>
                <mc:Choice Requires="wps">
                  <w:drawing>
                    <wp:anchor distT="0" distB="0" distL="114300" distR="114300" simplePos="0" relativeHeight="251671552" behindDoc="0" locked="0" layoutInCell="1" allowOverlap="1" wp14:anchorId="593664CE" wp14:editId="593664CF">
                      <wp:simplePos x="0" y="0"/>
                      <wp:positionH relativeFrom="column">
                        <wp:posOffset>-295593</wp:posOffset>
                      </wp:positionH>
                      <wp:positionV relativeFrom="paragraph">
                        <wp:posOffset>-78105</wp:posOffset>
                      </wp:positionV>
                      <wp:extent cx="1047750" cy="21907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04775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664D8" w14:textId="77777777" w:rsidR="0051159D" w:rsidRPr="00EF6488" w:rsidRDefault="0051159D" w:rsidP="00EF6488">
                                  <w:pPr>
                                    <w:rPr>
                                      <w:rFonts w:ascii="Arial" w:hAnsi="Arial" w:cs="Arial"/>
                                      <w:i/>
                                      <w:iCs/>
                                      <w:sz w:val="16"/>
                                      <w:szCs w:val="16"/>
                                    </w:rPr>
                                  </w:pPr>
                                  <w:r w:rsidRPr="00EF6488">
                                    <w:rPr>
                                      <w:rFonts w:ascii="Arial" w:hAnsi="Arial" w:cs="Arial"/>
                                      <w:i/>
                                      <w:iCs/>
                                      <w:sz w:val="16"/>
                                      <w:szCs w:val="16"/>
                                    </w:rPr>
                                    <w:t xml:space="preserve">HCL </w:t>
                                  </w:r>
                                  <w:r>
                                    <w:rPr>
                                      <w:rFonts w:ascii="Arial" w:hAnsi="Arial" w:cs="Arial"/>
                                      <w:i/>
                                      <w:iCs/>
                                      <w:sz w:val="16"/>
                                      <w:szCs w:val="16"/>
                                    </w:rPr>
                                    <w:t>Confidential</w:t>
                                  </w:r>
                                </w:p>
                                <w:p w14:paraId="593664D9" w14:textId="77777777" w:rsidR="0051159D" w:rsidRPr="00EF6488" w:rsidRDefault="0051159D" w:rsidP="00EF648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1" o:spid="_x0000_s1031" type="#_x0000_t202" style="position:absolute;left:0;text-align:left;margin-left:-23.3pt;margin-top:-6.15pt;width:82.5pt;height:17.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" filled="f" stroked="f" strokeweight=".5pt">
                      <v:textbox>
                        <w:txbxContent>
                          <w:p w14:paraId="593664D8" w14:textId="77777777" w:rsidR="0051159D" w:rsidRPr="00EF6488" w:rsidRDefault="0051159D" w:rsidP="00EF6488">
                            <w:pPr>
                              <w:rPr>
                                <w:rFonts w:ascii="Arial" w:hAnsi="Arial" w:cs="Arial"/>
                                <w:i/>
                                <w:iCs/>
                                <w:sz w:val="16"/>
                                <w:szCs w:val="16"/>
                              </w:rPr>
                            </w:pPr>
                            <w:r w:rsidRPr="00EF6488">
                              <w:rPr>
                                <w:rFonts w:ascii="Arial" w:hAnsi="Arial" w:cs="Arial"/>
                                <w:i/>
                                <w:iCs/>
                                <w:sz w:val="16"/>
                                <w:szCs w:val="16"/>
                              </w:rPr>
                              <w:t xml:space="preserve">HCL </w:t>
                            </w:r>
                            <w:r>
                              <w:rPr>
                                <w:rFonts w:ascii="Arial" w:hAnsi="Arial" w:cs="Arial"/>
                                <w:i/>
                                <w:iCs/>
                                <w:sz w:val="16"/>
                                <w:szCs w:val="16"/>
                              </w:rPr>
                              <w:t>Confidential</w:t>
                            </w:r>
                          </w:p>
                          <w:p w14:paraId="593664D9" w14:textId="77777777" w:rsidR="0051159D" w:rsidRPr="00EF6488" w:rsidRDefault="0051159D" w:rsidP="00EF6488">
                            <w:pPr>
                              <w:rPr>
                                <w:rFonts w:ascii="Arial" w:hAnsi="Arial" w:cs="Arial"/>
                              </w:rPr>
                            </w:pPr>
                          </w:p>
                        </w:txbxContent>
                      </v:textbox>
                    </v:shape>
                  </w:pict>
                </mc:Fallback>
              </mc:AlternateContent>
            </w:r>
            <w:r>
              <w:rPr>
                <w:rFonts w:ascii="Arial" w:hAnsi="Arial"/>
                <w:noProof/>
                <w:sz w:val="16"/>
                <w:szCs w:val="16"/>
                <w:lang w:val="en-IN" w:eastAsia="en-IN"/>
              </w:rPr>
              <w:drawing>
                <wp:anchor distT="0" distB="0" distL="114300" distR="114300" simplePos="0" relativeHeight="251670528" behindDoc="0" locked="0" layoutInCell="1" allowOverlap="1" wp14:anchorId="593664D0" wp14:editId="593664D1">
                  <wp:simplePos x="0" y="0"/>
                  <wp:positionH relativeFrom="column">
                    <wp:posOffset>5031105</wp:posOffset>
                  </wp:positionH>
                  <wp:positionV relativeFrom="paragraph">
                    <wp:posOffset>-71755</wp:posOffset>
                  </wp:positionV>
                  <wp:extent cx="1181100" cy="215900"/>
                  <wp:effectExtent l="0" t="0" r="0" b="0"/>
                  <wp:wrapSquare wrapText="bothSides"/>
                  <wp:docPr id="43" name="Picture 43" descr="Fact fi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Fact file"/>
                          <pic:cNvPicPr preferRelativeResize="0">
                            <a:picLocks noChangeArrowheads="1"/>
                          </pic:cNvPicPr>
                        </pic:nvPicPr>
                        <pic:blipFill>
                          <a:blip r:embed="rId1">
                            <a:extLst>
                              <a:ext uri="{28A0092B-C50C-407E-A947-70E740481C1C}">
                                <a14:useLocalDpi xmlns:a14="http://schemas.microsoft.com/office/drawing/2010/main" val="0"/>
                              </a:ext>
                            </a:extLst>
                          </a:blip>
                          <a:srcRect l="70039" t="-11148" r="4518" b="33739"/>
                          <a:stretch>
                            <a:fillRect/>
                          </a:stretch>
                        </pic:blipFill>
                        <pic:spPr bwMode="auto">
                          <a:xfrm>
                            <a:off x="0" y="0"/>
                            <a:ext cx="1181100" cy="215900"/>
                          </a:xfrm>
                          <a:prstGeom prst="rect">
                            <a:avLst/>
                          </a:prstGeom>
                          <a:noFill/>
                        </pic:spPr>
                      </pic:pic>
                    </a:graphicData>
                  </a:graphic>
                  <wp14:sizeRelH relativeFrom="page">
                    <wp14:pctWidth>0</wp14:pctWidth>
                  </wp14:sizeRelH>
                  <wp14:sizeRelV relativeFrom="page">
                    <wp14:pctHeight>0</wp14:pctHeight>
                  </wp14:sizeRelV>
                </wp:anchor>
              </w:drawing>
            </w:r>
            <w:r w:rsidRPr="001810AD">
              <w:rPr>
                <w:rFonts w:ascii="Arial" w:hAnsi="Arial" w:cs="Arial"/>
                <w:sz w:val="16"/>
                <w:szCs w:val="16"/>
              </w:rPr>
              <w:t xml:space="preserve">Page </w:t>
            </w:r>
            <w:r w:rsidRPr="001810AD">
              <w:rPr>
                <w:rFonts w:ascii="Arial" w:hAnsi="Arial" w:cs="Arial"/>
                <w:b/>
                <w:bCs/>
                <w:sz w:val="16"/>
                <w:szCs w:val="16"/>
              </w:rPr>
              <w:fldChar w:fldCharType="begin"/>
            </w:r>
            <w:r w:rsidRPr="001810AD">
              <w:rPr>
                <w:rFonts w:ascii="Arial" w:hAnsi="Arial" w:cs="Arial"/>
                <w:b/>
                <w:bCs/>
                <w:sz w:val="16"/>
                <w:szCs w:val="16"/>
              </w:rPr>
              <w:instrText xml:space="preserve"> PAGE </w:instrText>
            </w:r>
            <w:r w:rsidRPr="001810AD">
              <w:rPr>
                <w:rFonts w:ascii="Arial" w:hAnsi="Arial" w:cs="Arial"/>
                <w:b/>
                <w:bCs/>
                <w:sz w:val="16"/>
                <w:szCs w:val="16"/>
              </w:rPr>
              <w:fldChar w:fldCharType="separate"/>
            </w:r>
            <w:r w:rsidR="00DA1740">
              <w:rPr>
                <w:rFonts w:ascii="Arial" w:hAnsi="Arial" w:cs="Arial"/>
                <w:b/>
                <w:bCs/>
                <w:noProof/>
                <w:sz w:val="16"/>
                <w:szCs w:val="16"/>
              </w:rPr>
              <w:t>3</w:t>
            </w:r>
            <w:r w:rsidRPr="001810AD">
              <w:rPr>
                <w:rFonts w:ascii="Arial" w:hAnsi="Arial" w:cs="Arial"/>
                <w:b/>
                <w:bCs/>
                <w:sz w:val="16"/>
                <w:szCs w:val="16"/>
              </w:rPr>
              <w:fldChar w:fldCharType="end"/>
            </w:r>
            <w:r w:rsidRPr="001810AD">
              <w:rPr>
                <w:rFonts w:ascii="Arial" w:hAnsi="Arial" w:cs="Arial"/>
                <w:sz w:val="16"/>
                <w:szCs w:val="16"/>
              </w:rPr>
              <w:t xml:space="preserve"> of </w:t>
            </w:r>
            <w:r w:rsidRPr="001810AD">
              <w:rPr>
                <w:rFonts w:ascii="Arial" w:hAnsi="Arial" w:cs="Arial"/>
                <w:b/>
                <w:bCs/>
                <w:sz w:val="16"/>
                <w:szCs w:val="16"/>
              </w:rPr>
              <w:fldChar w:fldCharType="begin"/>
            </w:r>
            <w:r w:rsidRPr="001810AD">
              <w:rPr>
                <w:rFonts w:ascii="Arial" w:hAnsi="Arial" w:cs="Arial"/>
                <w:b/>
                <w:bCs/>
                <w:sz w:val="16"/>
                <w:szCs w:val="16"/>
              </w:rPr>
              <w:instrText xml:space="preserve"> NUMPAGES  </w:instrText>
            </w:r>
            <w:r w:rsidRPr="001810AD">
              <w:rPr>
                <w:rFonts w:ascii="Arial" w:hAnsi="Arial" w:cs="Arial"/>
                <w:b/>
                <w:bCs/>
                <w:sz w:val="16"/>
                <w:szCs w:val="16"/>
              </w:rPr>
              <w:fldChar w:fldCharType="separate"/>
            </w:r>
            <w:r w:rsidR="00DA1740">
              <w:rPr>
                <w:rFonts w:ascii="Arial" w:hAnsi="Arial" w:cs="Arial"/>
                <w:b/>
                <w:bCs/>
                <w:noProof/>
                <w:sz w:val="16"/>
                <w:szCs w:val="16"/>
              </w:rPr>
              <w:t>3</w:t>
            </w:r>
            <w:r w:rsidRPr="001810AD">
              <w:rPr>
                <w:rFonts w:ascii="Arial" w:hAnsi="Arial" w:cs="Arial"/>
                <w:b/>
                <w:bCs/>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CE14CD" w14:textId="77777777" w:rsidR="00986040" w:rsidRDefault="00986040">
      <w:r>
        <w:separator/>
      </w:r>
    </w:p>
    <w:p w14:paraId="6D00CCDE" w14:textId="77777777" w:rsidR="00986040" w:rsidRDefault="00986040"/>
    <w:p w14:paraId="52C05D07" w14:textId="77777777" w:rsidR="00986040" w:rsidRDefault="00986040"/>
  </w:footnote>
  <w:footnote w:type="continuationSeparator" w:id="0">
    <w:p w14:paraId="6300719D" w14:textId="77777777" w:rsidR="00986040" w:rsidRDefault="00986040">
      <w:r>
        <w:continuationSeparator/>
      </w:r>
    </w:p>
    <w:p w14:paraId="23137585" w14:textId="77777777" w:rsidR="00986040" w:rsidRDefault="00986040"/>
    <w:p w14:paraId="3C902EDB" w14:textId="77777777" w:rsidR="00986040" w:rsidRDefault="0098604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3664BA" w14:textId="77777777" w:rsidR="0051159D" w:rsidRDefault="0051159D">
    <w:pPr>
      <w:pStyle w:val="Header"/>
    </w:pPr>
    <w:r>
      <w:rPr>
        <w:noProof/>
        <w:lang w:val="en-IN" w:eastAsia="en-IN"/>
      </w:rPr>
      <w:drawing>
        <wp:anchor distT="0" distB="0" distL="114300" distR="114300" simplePos="0" relativeHeight="251650045" behindDoc="0" locked="0" layoutInCell="1" allowOverlap="1" wp14:anchorId="593664C2" wp14:editId="593664C3">
          <wp:simplePos x="0" y="0"/>
          <wp:positionH relativeFrom="column">
            <wp:posOffset>-835025</wp:posOffset>
          </wp:positionH>
          <wp:positionV relativeFrom="paragraph">
            <wp:posOffset>-146050</wp:posOffset>
          </wp:positionV>
          <wp:extent cx="7159625" cy="3876675"/>
          <wp:effectExtent l="0" t="0" r="3175" b="9525"/>
          <wp:wrapSquare wrapText="bothSides"/>
          <wp:docPr id="18" name="Picture 18" descr="AA_RBTC Template - 4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_RBTC Template - 4x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59625" cy="387667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3664BC" w14:textId="77777777" w:rsidR="0051159D" w:rsidRPr="00CD7403" w:rsidRDefault="0051159D" w:rsidP="00CD74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429CA"/>
    <w:multiLevelType w:val="hybridMultilevel"/>
    <w:tmpl w:val="EAEAD7A8"/>
    <w:lvl w:ilvl="0" w:tplc="DA9E9880">
      <w:start w:val="1"/>
      <w:numFmt w:val="bullet"/>
      <w:pStyle w:val="HCLTBullet3"/>
      <w:lvlText w:val="−"/>
      <w:lvlJc w:val="left"/>
      <w:pPr>
        <w:tabs>
          <w:tab w:val="num" w:pos="720"/>
        </w:tabs>
        <w:ind w:left="72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6A793B"/>
    <w:multiLevelType w:val="hybridMultilevel"/>
    <w:tmpl w:val="25965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42145"/>
    <w:multiLevelType w:val="hybridMultilevel"/>
    <w:tmpl w:val="0FF8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231B1"/>
    <w:multiLevelType w:val="hybridMultilevel"/>
    <w:tmpl w:val="1B28345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BB252CD"/>
    <w:multiLevelType w:val="hybridMultilevel"/>
    <w:tmpl w:val="93022F3A"/>
    <w:lvl w:ilvl="0" w:tplc="092AED6A">
      <w:start w:val="1"/>
      <w:numFmt w:val="bullet"/>
      <w:lvlText w:val=""/>
      <w:lvlJc w:val="left"/>
      <w:pPr>
        <w:tabs>
          <w:tab w:val="num" w:pos="720"/>
        </w:tabs>
        <w:ind w:left="720" w:hanging="360"/>
      </w:pPr>
      <w:rPr>
        <w:rFonts w:ascii="Symbol" w:hAnsi="Symbol" w:hint="default"/>
      </w:rPr>
    </w:lvl>
    <w:lvl w:ilvl="1" w:tplc="9EDE2622" w:tentative="1">
      <w:start w:val="1"/>
      <w:numFmt w:val="bullet"/>
      <w:lvlText w:val=""/>
      <w:lvlJc w:val="left"/>
      <w:pPr>
        <w:tabs>
          <w:tab w:val="num" w:pos="1440"/>
        </w:tabs>
        <w:ind w:left="1440" w:hanging="360"/>
      </w:pPr>
      <w:rPr>
        <w:rFonts w:ascii="Symbol" w:hAnsi="Symbol" w:hint="default"/>
      </w:rPr>
    </w:lvl>
    <w:lvl w:ilvl="2" w:tplc="4CFA7F26" w:tentative="1">
      <w:start w:val="1"/>
      <w:numFmt w:val="bullet"/>
      <w:lvlText w:val=""/>
      <w:lvlJc w:val="left"/>
      <w:pPr>
        <w:tabs>
          <w:tab w:val="num" w:pos="2160"/>
        </w:tabs>
        <w:ind w:left="2160" w:hanging="360"/>
      </w:pPr>
      <w:rPr>
        <w:rFonts w:ascii="Symbol" w:hAnsi="Symbol" w:hint="default"/>
      </w:rPr>
    </w:lvl>
    <w:lvl w:ilvl="3" w:tplc="39C82AB6" w:tentative="1">
      <w:start w:val="1"/>
      <w:numFmt w:val="bullet"/>
      <w:lvlText w:val=""/>
      <w:lvlJc w:val="left"/>
      <w:pPr>
        <w:tabs>
          <w:tab w:val="num" w:pos="2880"/>
        </w:tabs>
        <w:ind w:left="2880" w:hanging="360"/>
      </w:pPr>
      <w:rPr>
        <w:rFonts w:ascii="Symbol" w:hAnsi="Symbol" w:hint="default"/>
      </w:rPr>
    </w:lvl>
    <w:lvl w:ilvl="4" w:tplc="CB3E9280" w:tentative="1">
      <w:start w:val="1"/>
      <w:numFmt w:val="bullet"/>
      <w:lvlText w:val=""/>
      <w:lvlJc w:val="left"/>
      <w:pPr>
        <w:tabs>
          <w:tab w:val="num" w:pos="3600"/>
        </w:tabs>
        <w:ind w:left="3600" w:hanging="360"/>
      </w:pPr>
      <w:rPr>
        <w:rFonts w:ascii="Symbol" w:hAnsi="Symbol" w:hint="default"/>
      </w:rPr>
    </w:lvl>
    <w:lvl w:ilvl="5" w:tplc="D92E318E" w:tentative="1">
      <w:start w:val="1"/>
      <w:numFmt w:val="bullet"/>
      <w:lvlText w:val=""/>
      <w:lvlJc w:val="left"/>
      <w:pPr>
        <w:tabs>
          <w:tab w:val="num" w:pos="4320"/>
        </w:tabs>
        <w:ind w:left="4320" w:hanging="360"/>
      </w:pPr>
      <w:rPr>
        <w:rFonts w:ascii="Symbol" w:hAnsi="Symbol" w:hint="default"/>
      </w:rPr>
    </w:lvl>
    <w:lvl w:ilvl="6" w:tplc="82C0772A" w:tentative="1">
      <w:start w:val="1"/>
      <w:numFmt w:val="bullet"/>
      <w:lvlText w:val=""/>
      <w:lvlJc w:val="left"/>
      <w:pPr>
        <w:tabs>
          <w:tab w:val="num" w:pos="5040"/>
        </w:tabs>
        <w:ind w:left="5040" w:hanging="360"/>
      </w:pPr>
      <w:rPr>
        <w:rFonts w:ascii="Symbol" w:hAnsi="Symbol" w:hint="default"/>
      </w:rPr>
    </w:lvl>
    <w:lvl w:ilvl="7" w:tplc="EE50F930" w:tentative="1">
      <w:start w:val="1"/>
      <w:numFmt w:val="bullet"/>
      <w:lvlText w:val=""/>
      <w:lvlJc w:val="left"/>
      <w:pPr>
        <w:tabs>
          <w:tab w:val="num" w:pos="5760"/>
        </w:tabs>
        <w:ind w:left="5760" w:hanging="360"/>
      </w:pPr>
      <w:rPr>
        <w:rFonts w:ascii="Symbol" w:hAnsi="Symbol" w:hint="default"/>
      </w:rPr>
    </w:lvl>
    <w:lvl w:ilvl="8" w:tplc="668446A8" w:tentative="1">
      <w:start w:val="1"/>
      <w:numFmt w:val="bullet"/>
      <w:lvlText w:val=""/>
      <w:lvlJc w:val="left"/>
      <w:pPr>
        <w:tabs>
          <w:tab w:val="num" w:pos="6480"/>
        </w:tabs>
        <w:ind w:left="6480" w:hanging="360"/>
      </w:pPr>
      <w:rPr>
        <w:rFonts w:ascii="Symbol" w:hAnsi="Symbol" w:hint="default"/>
      </w:rPr>
    </w:lvl>
  </w:abstractNum>
  <w:abstractNum w:abstractNumId="5">
    <w:nsid w:val="116C20FE"/>
    <w:multiLevelType w:val="hybridMultilevel"/>
    <w:tmpl w:val="C182341C"/>
    <w:lvl w:ilvl="0" w:tplc="07163A7A">
      <w:start w:val="1"/>
      <w:numFmt w:val="lowerRoman"/>
      <w:pStyle w:val="HCLRomanText"/>
      <w:lvlText w:val="%1."/>
      <w:lvlJc w:val="left"/>
      <w:pPr>
        <w:tabs>
          <w:tab w:val="num" w:pos="720"/>
        </w:tabs>
        <w:ind w:left="720" w:hanging="360"/>
      </w:pPr>
      <w:rPr>
        <w:rFonts w:ascii="Arial" w:hAnsi="Arial" w:hint="default"/>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523035F"/>
    <w:multiLevelType w:val="hybridMultilevel"/>
    <w:tmpl w:val="1D8E1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642285D"/>
    <w:multiLevelType w:val="hybridMultilevel"/>
    <w:tmpl w:val="C51657DC"/>
    <w:lvl w:ilvl="0" w:tplc="8E9C705A">
      <w:start w:val="1"/>
      <w:numFmt w:val="decimal"/>
      <w:pStyle w:val="HCLNumtext"/>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6DF2142"/>
    <w:multiLevelType w:val="hybridMultilevel"/>
    <w:tmpl w:val="7C5C62B6"/>
    <w:lvl w:ilvl="0" w:tplc="5316003C">
      <w:start w:val="1"/>
      <w:numFmt w:val="bullet"/>
      <w:pStyle w:val="HCLTBullet1"/>
      <w:lvlText w:val=""/>
      <w:lvlJc w:val="left"/>
      <w:pPr>
        <w:tabs>
          <w:tab w:val="num" w:pos="144"/>
        </w:tabs>
        <w:ind w:left="216"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A195477"/>
    <w:multiLevelType w:val="hybridMultilevel"/>
    <w:tmpl w:val="4510DB72"/>
    <w:lvl w:ilvl="0" w:tplc="CCD6DBBC">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B2C9F"/>
    <w:multiLevelType w:val="hybridMultilevel"/>
    <w:tmpl w:val="2A0C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9715B"/>
    <w:multiLevelType w:val="hybridMultilevel"/>
    <w:tmpl w:val="163678F8"/>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2">
    <w:nsid w:val="27D96C48"/>
    <w:multiLevelType w:val="hybridMultilevel"/>
    <w:tmpl w:val="078A74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8E9252C"/>
    <w:multiLevelType w:val="multilevel"/>
    <w:tmpl w:val="993C325A"/>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2CC5412C"/>
    <w:multiLevelType w:val="hybridMultilevel"/>
    <w:tmpl w:val="F5BE4570"/>
    <w:lvl w:ilvl="0" w:tplc="6EDC7A74">
      <w:start w:val="1"/>
      <w:numFmt w:val="bullet"/>
      <w:lvlText w:val=""/>
      <w:lvlJc w:val="left"/>
      <w:pPr>
        <w:tabs>
          <w:tab w:val="num" w:pos="720"/>
        </w:tabs>
        <w:ind w:left="720" w:hanging="360"/>
      </w:pPr>
      <w:rPr>
        <w:rFonts w:ascii="Symbol" w:hAnsi="Symbol" w:hint="default"/>
      </w:rPr>
    </w:lvl>
    <w:lvl w:ilvl="1" w:tplc="39608928" w:tentative="1">
      <w:start w:val="1"/>
      <w:numFmt w:val="bullet"/>
      <w:lvlText w:val=""/>
      <w:lvlJc w:val="left"/>
      <w:pPr>
        <w:tabs>
          <w:tab w:val="num" w:pos="1440"/>
        </w:tabs>
        <w:ind w:left="1440" w:hanging="360"/>
      </w:pPr>
      <w:rPr>
        <w:rFonts w:ascii="Symbol" w:hAnsi="Symbol" w:hint="default"/>
      </w:rPr>
    </w:lvl>
    <w:lvl w:ilvl="2" w:tplc="66F2DD7E" w:tentative="1">
      <w:start w:val="1"/>
      <w:numFmt w:val="bullet"/>
      <w:lvlText w:val=""/>
      <w:lvlJc w:val="left"/>
      <w:pPr>
        <w:tabs>
          <w:tab w:val="num" w:pos="2160"/>
        </w:tabs>
        <w:ind w:left="2160" w:hanging="360"/>
      </w:pPr>
      <w:rPr>
        <w:rFonts w:ascii="Symbol" w:hAnsi="Symbol" w:hint="default"/>
      </w:rPr>
    </w:lvl>
    <w:lvl w:ilvl="3" w:tplc="B276CB66" w:tentative="1">
      <w:start w:val="1"/>
      <w:numFmt w:val="bullet"/>
      <w:lvlText w:val=""/>
      <w:lvlJc w:val="left"/>
      <w:pPr>
        <w:tabs>
          <w:tab w:val="num" w:pos="2880"/>
        </w:tabs>
        <w:ind w:left="2880" w:hanging="360"/>
      </w:pPr>
      <w:rPr>
        <w:rFonts w:ascii="Symbol" w:hAnsi="Symbol" w:hint="default"/>
      </w:rPr>
    </w:lvl>
    <w:lvl w:ilvl="4" w:tplc="85DA8C86" w:tentative="1">
      <w:start w:val="1"/>
      <w:numFmt w:val="bullet"/>
      <w:lvlText w:val=""/>
      <w:lvlJc w:val="left"/>
      <w:pPr>
        <w:tabs>
          <w:tab w:val="num" w:pos="3600"/>
        </w:tabs>
        <w:ind w:left="3600" w:hanging="360"/>
      </w:pPr>
      <w:rPr>
        <w:rFonts w:ascii="Symbol" w:hAnsi="Symbol" w:hint="default"/>
      </w:rPr>
    </w:lvl>
    <w:lvl w:ilvl="5" w:tplc="99C810EE" w:tentative="1">
      <w:start w:val="1"/>
      <w:numFmt w:val="bullet"/>
      <w:lvlText w:val=""/>
      <w:lvlJc w:val="left"/>
      <w:pPr>
        <w:tabs>
          <w:tab w:val="num" w:pos="4320"/>
        </w:tabs>
        <w:ind w:left="4320" w:hanging="360"/>
      </w:pPr>
      <w:rPr>
        <w:rFonts w:ascii="Symbol" w:hAnsi="Symbol" w:hint="default"/>
      </w:rPr>
    </w:lvl>
    <w:lvl w:ilvl="6" w:tplc="CB7833E2" w:tentative="1">
      <w:start w:val="1"/>
      <w:numFmt w:val="bullet"/>
      <w:lvlText w:val=""/>
      <w:lvlJc w:val="left"/>
      <w:pPr>
        <w:tabs>
          <w:tab w:val="num" w:pos="5040"/>
        </w:tabs>
        <w:ind w:left="5040" w:hanging="360"/>
      </w:pPr>
      <w:rPr>
        <w:rFonts w:ascii="Symbol" w:hAnsi="Symbol" w:hint="default"/>
      </w:rPr>
    </w:lvl>
    <w:lvl w:ilvl="7" w:tplc="CCF42A64" w:tentative="1">
      <w:start w:val="1"/>
      <w:numFmt w:val="bullet"/>
      <w:lvlText w:val=""/>
      <w:lvlJc w:val="left"/>
      <w:pPr>
        <w:tabs>
          <w:tab w:val="num" w:pos="5760"/>
        </w:tabs>
        <w:ind w:left="5760" w:hanging="360"/>
      </w:pPr>
      <w:rPr>
        <w:rFonts w:ascii="Symbol" w:hAnsi="Symbol" w:hint="default"/>
      </w:rPr>
    </w:lvl>
    <w:lvl w:ilvl="8" w:tplc="99DAE312" w:tentative="1">
      <w:start w:val="1"/>
      <w:numFmt w:val="bullet"/>
      <w:lvlText w:val=""/>
      <w:lvlJc w:val="left"/>
      <w:pPr>
        <w:tabs>
          <w:tab w:val="num" w:pos="6480"/>
        </w:tabs>
        <w:ind w:left="6480" w:hanging="360"/>
      </w:pPr>
      <w:rPr>
        <w:rFonts w:ascii="Symbol" w:hAnsi="Symbol" w:hint="default"/>
      </w:rPr>
    </w:lvl>
  </w:abstractNum>
  <w:abstractNum w:abstractNumId="15">
    <w:nsid w:val="31833920"/>
    <w:multiLevelType w:val="hybridMultilevel"/>
    <w:tmpl w:val="877298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3284153"/>
    <w:multiLevelType w:val="hybridMultilevel"/>
    <w:tmpl w:val="A2C8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282751"/>
    <w:multiLevelType w:val="multilevel"/>
    <w:tmpl w:val="34040A54"/>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936" w:hanging="936"/>
      </w:pPr>
      <w:rPr>
        <w:rFonts w:hint="default"/>
      </w:rPr>
    </w:lvl>
    <w:lvl w:ilvl="3">
      <w:start w:val="1"/>
      <w:numFmt w:val="decimal"/>
      <w:pStyle w:val="Heading4"/>
      <w:lvlText w:val="%1.%2.%3.%4."/>
      <w:lvlJc w:val="left"/>
      <w:pPr>
        <w:ind w:left="1152" w:hanging="1152"/>
      </w:pPr>
      <w:rPr>
        <w:rFonts w:hint="default"/>
      </w:rPr>
    </w:lvl>
    <w:lvl w:ilvl="4">
      <w:start w:val="1"/>
      <w:numFmt w:val="decimal"/>
      <w:pStyle w:val="Heading5"/>
      <w:lvlText w:val="%1.%2.%3.%4.%5."/>
      <w:lvlJc w:val="left"/>
      <w:pPr>
        <w:ind w:left="1296" w:hanging="1296"/>
      </w:pPr>
      <w:rPr>
        <w:rFonts w:hint="default"/>
      </w:rPr>
    </w:lvl>
    <w:lvl w:ilvl="5">
      <w:start w:val="1"/>
      <w:numFmt w:val="decimal"/>
      <w:pStyle w:val="Heading6"/>
      <w:lvlText w:val="%1.%2.%3.%4.%5.%6."/>
      <w:lvlJc w:val="left"/>
      <w:pPr>
        <w:ind w:left="1440" w:hanging="1440"/>
      </w:pPr>
      <w:rPr>
        <w:rFonts w:hint="default"/>
      </w:rPr>
    </w:lvl>
    <w:lvl w:ilvl="6">
      <w:start w:val="1"/>
      <w:numFmt w:val="decimal"/>
      <w:pStyle w:val="Heading7"/>
      <w:lvlText w:val="%1.%2.%3.%4.%5.%6.%7."/>
      <w:lvlJc w:val="left"/>
      <w:pPr>
        <w:ind w:left="1440" w:hanging="14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8EF6EEF"/>
    <w:multiLevelType w:val="hybridMultilevel"/>
    <w:tmpl w:val="5002E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A0C2027"/>
    <w:multiLevelType w:val="hybridMultilevel"/>
    <w:tmpl w:val="631EFE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BDD45A9"/>
    <w:multiLevelType w:val="hybridMultilevel"/>
    <w:tmpl w:val="3CAE6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0327DBE"/>
    <w:multiLevelType w:val="hybridMultilevel"/>
    <w:tmpl w:val="7EA86A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861791A"/>
    <w:multiLevelType w:val="hybridMultilevel"/>
    <w:tmpl w:val="70807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9172CC1"/>
    <w:multiLevelType w:val="hybridMultilevel"/>
    <w:tmpl w:val="3668C564"/>
    <w:lvl w:ilvl="0" w:tplc="926EEB9E">
      <w:start w:val="1"/>
      <w:numFmt w:val="lowerLetter"/>
      <w:pStyle w:val="HCLAlphaTextSmall"/>
      <w:lvlText w:val="%1."/>
      <w:lvlJc w:val="left"/>
      <w:pPr>
        <w:tabs>
          <w:tab w:val="num" w:pos="360"/>
        </w:tabs>
        <w:ind w:left="360" w:hanging="360"/>
      </w:pPr>
      <w:rPr>
        <w:rFonts w:ascii="Arial" w:hAnsi="Arial" w:hint="default"/>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BF24D49"/>
    <w:multiLevelType w:val="multilevel"/>
    <w:tmpl w:val="0770B0EA"/>
    <w:lvl w:ilvl="0">
      <w:start w:val="1"/>
      <w:numFmt w:val="bullet"/>
      <w:pStyle w:val="HCLBullet1"/>
      <w:lvlText w:val=""/>
      <w:lvlJc w:val="left"/>
      <w:pPr>
        <w:tabs>
          <w:tab w:val="num" w:pos="360"/>
        </w:tabs>
        <w:ind w:left="360" w:hanging="360"/>
      </w:pPr>
      <w:rPr>
        <w:rFonts w:ascii="Symbol" w:hAnsi="Symbol" w:hint="default"/>
      </w:rPr>
    </w:lvl>
    <w:lvl w:ilvl="1">
      <w:start w:val="1"/>
      <w:numFmt w:val="bullet"/>
      <w:pStyle w:val="HCLBullet2"/>
      <w:lvlText w:val="−"/>
      <w:lvlJc w:val="left"/>
      <w:pPr>
        <w:tabs>
          <w:tab w:val="num" w:pos="720"/>
        </w:tabs>
        <w:ind w:left="720" w:hanging="360"/>
      </w:pPr>
      <w:rPr>
        <w:rFonts w:ascii="Arial" w:hAnsi="Arial" w:hint="default"/>
      </w:rPr>
    </w:lvl>
    <w:lvl w:ilvl="2">
      <w:start w:val="1"/>
      <w:numFmt w:val="bullet"/>
      <w:pStyle w:val="HCLBullet3"/>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nsid w:val="4EB52ACD"/>
    <w:multiLevelType w:val="hybridMultilevel"/>
    <w:tmpl w:val="833C21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032C41"/>
    <w:multiLevelType w:val="hybridMultilevel"/>
    <w:tmpl w:val="08D2D1E2"/>
    <w:lvl w:ilvl="0" w:tplc="659A4016">
      <w:start w:val="1"/>
      <w:numFmt w:val="bullet"/>
      <w:lvlText w:val=""/>
      <w:lvlJc w:val="left"/>
      <w:pPr>
        <w:tabs>
          <w:tab w:val="num" w:pos="720"/>
        </w:tabs>
        <w:ind w:left="720" w:hanging="360"/>
      </w:pPr>
      <w:rPr>
        <w:rFonts w:ascii="Symbol" w:hAnsi="Symbol" w:hint="default"/>
      </w:rPr>
    </w:lvl>
    <w:lvl w:ilvl="1" w:tplc="0898F14E" w:tentative="1">
      <w:start w:val="1"/>
      <w:numFmt w:val="bullet"/>
      <w:lvlText w:val=""/>
      <w:lvlJc w:val="left"/>
      <w:pPr>
        <w:tabs>
          <w:tab w:val="num" w:pos="1440"/>
        </w:tabs>
        <w:ind w:left="1440" w:hanging="360"/>
      </w:pPr>
      <w:rPr>
        <w:rFonts w:ascii="Symbol" w:hAnsi="Symbol" w:hint="default"/>
      </w:rPr>
    </w:lvl>
    <w:lvl w:ilvl="2" w:tplc="D9F63F22" w:tentative="1">
      <w:start w:val="1"/>
      <w:numFmt w:val="bullet"/>
      <w:lvlText w:val=""/>
      <w:lvlJc w:val="left"/>
      <w:pPr>
        <w:tabs>
          <w:tab w:val="num" w:pos="2160"/>
        </w:tabs>
        <w:ind w:left="2160" w:hanging="360"/>
      </w:pPr>
      <w:rPr>
        <w:rFonts w:ascii="Symbol" w:hAnsi="Symbol" w:hint="default"/>
      </w:rPr>
    </w:lvl>
    <w:lvl w:ilvl="3" w:tplc="5BC85FE2" w:tentative="1">
      <w:start w:val="1"/>
      <w:numFmt w:val="bullet"/>
      <w:lvlText w:val=""/>
      <w:lvlJc w:val="left"/>
      <w:pPr>
        <w:tabs>
          <w:tab w:val="num" w:pos="2880"/>
        </w:tabs>
        <w:ind w:left="2880" w:hanging="360"/>
      </w:pPr>
      <w:rPr>
        <w:rFonts w:ascii="Symbol" w:hAnsi="Symbol" w:hint="default"/>
      </w:rPr>
    </w:lvl>
    <w:lvl w:ilvl="4" w:tplc="EF9CF7CE" w:tentative="1">
      <w:start w:val="1"/>
      <w:numFmt w:val="bullet"/>
      <w:lvlText w:val=""/>
      <w:lvlJc w:val="left"/>
      <w:pPr>
        <w:tabs>
          <w:tab w:val="num" w:pos="3600"/>
        </w:tabs>
        <w:ind w:left="3600" w:hanging="360"/>
      </w:pPr>
      <w:rPr>
        <w:rFonts w:ascii="Symbol" w:hAnsi="Symbol" w:hint="default"/>
      </w:rPr>
    </w:lvl>
    <w:lvl w:ilvl="5" w:tplc="47363C00" w:tentative="1">
      <w:start w:val="1"/>
      <w:numFmt w:val="bullet"/>
      <w:lvlText w:val=""/>
      <w:lvlJc w:val="left"/>
      <w:pPr>
        <w:tabs>
          <w:tab w:val="num" w:pos="4320"/>
        </w:tabs>
        <w:ind w:left="4320" w:hanging="360"/>
      </w:pPr>
      <w:rPr>
        <w:rFonts w:ascii="Symbol" w:hAnsi="Symbol" w:hint="default"/>
      </w:rPr>
    </w:lvl>
    <w:lvl w:ilvl="6" w:tplc="190ADE10" w:tentative="1">
      <w:start w:val="1"/>
      <w:numFmt w:val="bullet"/>
      <w:lvlText w:val=""/>
      <w:lvlJc w:val="left"/>
      <w:pPr>
        <w:tabs>
          <w:tab w:val="num" w:pos="5040"/>
        </w:tabs>
        <w:ind w:left="5040" w:hanging="360"/>
      </w:pPr>
      <w:rPr>
        <w:rFonts w:ascii="Symbol" w:hAnsi="Symbol" w:hint="default"/>
      </w:rPr>
    </w:lvl>
    <w:lvl w:ilvl="7" w:tplc="90FCA75E" w:tentative="1">
      <w:start w:val="1"/>
      <w:numFmt w:val="bullet"/>
      <w:lvlText w:val=""/>
      <w:lvlJc w:val="left"/>
      <w:pPr>
        <w:tabs>
          <w:tab w:val="num" w:pos="5760"/>
        </w:tabs>
        <w:ind w:left="5760" w:hanging="360"/>
      </w:pPr>
      <w:rPr>
        <w:rFonts w:ascii="Symbol" w:hAnsi="Symbol" w:hint="default"/>
      </w:rPr>
    </w:lvl>
    <w:lvl w:ilvl="8" w:tplc="37004EF0" w:tentative="1">
      <w:start w:val="1"/>
      <w:numFmt w:val="bullet"/>
      <w:lvlText w:val=""/>
      <w:lvlJc w:val="left"/>
      <w:pPr>
        <w:tabs>
          <w:tab w:val="num" w:pos="6480"/>
        </w:tabs>
        <w:ind w:left="6480" w:hanging="360"/>
      </w:pPr>
      <w:rPr>
        <w:rFonts w:ascii="Symbol" w:hAnsi="Symbol" w:hint="default"/>
      </w:rPr>
    </w:lvl>
  </w:abstractNum>
  <w:abstractNum w:abstractNumId="27">
    <w:nsid w:val="62552B67"/>
    <w:multiLevelType w:val="hybridMultilevel"/>
    <w:tmpl w:val="9280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742B0F"/>
    <w:multiLevelType w:val="hybridMultilevel"/>
    <w:tmpl w:val="1E0C3084"/>
    <w:lvl w:ilvl="0" w:tplc="9500B786">
      <w:start w:val="1"/>
      <w:numFmt w:val="bullet"/>
      <w:lvlText w:val=""/>
      <w:lvlJc w:val="left"/>
      <w:pPr>
        <w:tabs>
          <w:tab w:val="num" w:pos="720"/>
        </w:tabs>
        <w:ind w:left="720" w:hanging="360"/>
      </w:pPr>
      <w:rPr>
        <w:rFonts w:ascii="Symbol" w:hAnsi="Symbol" w:hint="default"/>
      </w:rPr>
    </w:lvl>
    <w:lvl w:ilvl="1" w:tplc="0788711A" w:tentative="1">
      <w:start w:val="1"/>
      <w:numFmt w:val="bullet"/>
      <w:lvlText w:val=""/>
      <w:lvlJc w:val="left"/>
      <w:pPr>
        <w:tabs>
          <w:tab w:val="num" w:pos="1440"/>
        </w:tabs>
        <w:ind w:left="1440" w:hanging="360"/>
      </w:pPr>
      <w:rPr>
        <w:rFonts w:ascii="Symbol" w:hAnsi="Symbol" w:hint="default"/>
      </w:rPr>
    </w:lvl>
    <w:lvl w:ilvl="2" w:tplc="7E54E2CC" w:tentative="1">
      <w:start w:val="1"/>
      <w:numFmt w:val="bullet"/>
      <w:lvlText w:val=""/>
      <w:lvlJc w:val="left"/>
      <w:pPr>
        <w:tabs>
          <w:tab w:val="num" w:pos="2160"/>
        </w:tabs>
        <w:ind w:left="2160" w:hanging="360"/>
      </w:pPr>
      <w:rPr>
        <w:rFonts w:ascii="Symbol" w:hAnsi="Symbol" w:hint="default"/>
      </w:rPr>
    </w:lvl>
    <w:lvl w:ilvl="3" w:tplc="4C1E9B10" w:tentative="1">
      <w:start w:val="1"/>
      <w:numFmt w:val="bullet"/>
      <w:lvlText w:val=""/>
      <w:lvlJc w:val="left"/>
      <w:pPr>
        <w:tabs>
          <w:tab w:val="num" w:pos="2880"/>
        </w:tabs>
        <w:ind w:left="2880" w:hanging="360"/>
      </w:pPr>
      <w:rPr>
        <w:rFonts w:ascii="Symbol" w:hAnsi="Symbol" w:hint="default"/>
      </w:rPr>
    </w:lvl>
    <w:lvl w:ilvl="4" w:tplc="3FA62162" w:tentative="1">
      <w:start w:val="1"/>
      <w:numFmt w:val="bullet"/>
      <w:lvlText w:val=""/>
      <w:lvlJc w:val="left"/>
      <w:pPr>
        <w:tabs>
          <w:tab w:val="num" w:pos="3600"/>
        </w:tabs>
        <w:ind w:left="3600" w:hanging="360"/>
      </w:pPr>
      <w:rPr>
        <w:rFonts w:ascii="Symbol" w:hAnsi="Symbol" w:hint="default"/>
      </w:rPr>
    </w:lvl>
    <w:lvl w:ilvl="5" w:tplc="04B6378C" w:tentative="1">
      <w:start w:val="1"/>
      <w:numFmt w:val="bullet"/>
      <w:lvlText w:val=""/>
      <w:lvlJc w:val="left"/>
      <w:pPr>
        <w:tabs>
          <w:tab w:val="num" w:pos="4320"/>
        </w:tabs>
        <w:ind w:left="4320" w:hanging="360"/>
      </w:pPr>
      <w:rPr>
        <w:rFonts w:ascii="Symbol" w:hAnsi="Symbol" w:hint="default"/>
      </w:rPr>
    </w:lvl>
    <w:lvl w:ilvl="6" w:tplc="48C873B2" w:tentative="1">
      <w:start w:val="1"/>
      <w:numFmt w:val="bullet"/>
      <w:lvlText w:val=""/>
      <w:lvlJc w:val="left"/>
      <w:pPr>
        <w:tabs>
          <w:tab w:val="num" w:pos="5040"/>
        </w:tabs>
        <w:ind w:left="5040" w:hanging="360"/>
      </w:pPr>
      <w:rPr>
        <w:rFonts w:ascii="Symbol" w:hAnsi="Symbol" w:hint="default"/>
      </w:rPr>
    </w:lvl>
    <w:lvl w:ilvl="7" w:tplc="08201246" w:tentative="1">
      <w:start w:val="1"/>
      <w:numFmt w:val="bullet"/>
      <w:lvlText w:val=""/>
      <w:lvlJc w:val="left"/>
      <w:pPr>
        <w:tabs>
          <w:tab w:val="num" w:pos="5760"/>
        </w:tabs>
        <w:ind w:left="5760" w:hanging="360"/>
      </w:pPr>
      <w:rPr>
        <w:rFonts w:ascii="Symbol" w:hAnsi="Symbol" w:hint="default"/>
      </w:rPr>
    </w:lvl>
    <w:lvl w:ilvl="8" w:tplc="5AA028A0" w:tentative="1">
      <w:start w:val="1"/>
      <w:numFmt w:val="bullet"/>
      <w:lvlText w:val=""/>
      <w:lvlJc w:val="left"/>
      <w:pPr>
        <w:tabs>
          <w:tab w:val="num" w:pos="6480"/>
        </w:tabs>
        <w:ind w:left="6480" w:hanging="360"/>
      </w:pPr>
      <w:rPr>
        <w:rFonts w:ascii="Symbol" w:hAnsi="Symbol" w:hint="default"/>
      </w:rPr>
    </w:lvl>
  </w:abstractNum>
  <w:abstractNum w:abstractNumId="29">
    <w:nsid w:val="65146B17"/>
    <w:multiLevelType w:val="hybridMultilevel"/>
    <w:tmpl w:val="658887E6"/>
    <w:lvl w:ilvl="0" w:tplc="F9F0192A">
      <w:start w:val="1"/>
      <w:numFmt w:val="bullet"/>
      <w:pStyle w:val="HCLTBullet2"/>
      <w:lvlText w:val="−"/>
      <w:lvlJc w:val="left"/>
      <w:pPr>
        <w:tabs>
          <w:tab w:val="num" w:pos="1008"/>
        </w:tabs>
        <w:ind w:left="1008"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F3464B4"/>
    <w:multiLevelType w:val="hybridMultilevel"/>
    <w:tmpl w:val="4C6AD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3777D9F"/>
    <w:multiLevelType w:val="hybridMultilevel"/>
    <w:tmpl w:val="0918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CE77E3"/>
    <w:multiLevelType w:val="hybridMultilevel"/>
    <w:tmpl w:val="363850DC"/>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137C7C"/>
    <w:multiLevelType w:val="hybridMultilevel"/>
    <w:tmpl w:val="F77CE3F2"/>
    <w:lvl w:ilvl="0" w:tplc="D7042BC8">
      <w:start w:val="1"/>
      <w:numFmt w:val="upperLetter"/>
      <w:pStyle w:val="HCLAlphaText"/>
      <w:lvlText w:val="%1."/>
      <w:lvlJc w:val="left"/>
      <w:pPr>
        <w:tabs>
          <w:tab w:val="num" w:pos="360"/>
        </w:tabs>
        <w:ind w:left="360" w:hanging="360"/>
      </w:pPr>
      <w:rPr>
        <w:rFonts w:ascii="Arial" w:hAnsi="Arial" w:hint="default"/>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24"/>
  </w:num>
  <w:num w:numId="3">
    <w:abstractNumId w:val="7"/>
  </w:num>
  <w:num w:numId="4">
    <w:abstractNumId w:val="33"/>
  </w:num>
  <w:num w:numId="5">
    <w:abstractNumId w:val="23"/>
  </w:num>
  <w:num w:numId="6">
    <w:abstractNumId w:val="5"/>
  </w:num>
  <w:num w:numId="7">
    <w:abstractNumId w:val="29"/>
  </w:num>
  <w:num w:numId="8">
    <w:abstractNumId w:val="0"/>
  </w:num>
  <w:num w:numId="9">
    <w:abstractNumId w:val="17"/>
  </w:num>
  <w:num w:numId="10">
    <w:abstractNumId w:val="17"/>
    <w:lvlOverride w:ilvl="0">
      <w:startOverride w:val="1"/>
    </w:lvlOverride>
  </w:num>
  <w:num w:numId="11">
    <w:abstractNumId w:val="15"/>
  </w:num>
  <w:num w:numId="12">
    <w:abstractNumId w:val="20"/>
  </w:num>
  <w:num w:numId="13">
    <w:abstractNumId w:val="25"/>
  </w:num>
  <w:num w:numId="14">
    <w:abstractNumId w:val="16"/>
  </w:num>
  <w:num w:numId="15">
    <w:abstractNumId w:val="27"/>
  </w:num>
  <w:num w:numId="16">
    <w:abstractNumId w:val="21"/>
  </w:num>
  <w:num w:numId="17">
    <w:abstractNumId w:val="2"/>
  </w:num>
  <w:num w:numId="18">
    <w:abstractNumId w:val="11"/>
  </w:num>
  <w:num w:numId="19">
    <w:abstractNumId w:val="19"/>
  </w:num>
  <w:num w:numId="20">
    <w:abstractNumId w:val="12"/>
  </w:num>
  <w:num w:numId="21">
    <w:abstractNumId w:val="28"/>
  </w:num>
  <w:num w:numId="22">
    <w:abstractNumId w:val="14"/>
  </w:num>
  <w:num w:numId="23">
    <w:abstractNumId w:val="9"/>
  </w:num>
  <w:num w:numId="24">
    <w:abstractNumId w:val="31"/>
  </w:num>
  <w:num w:numId="25">
    <w:abstractNumId w:val="4"/>
  </w:num>
  <w:num w:numId="26">
    <w:abstractNumId w:val="26"/>
  </w:num>
  <w:num w:numId="27">
    <w:abstractNumId w:val="3"/>
  </w:num>
  <w:num w:numId="28">
    <w:abstractNumId w:val="13"/>
  </w:num>
  <w:num w:numId="29">
    <w:abstractNumId w:val="18"/>
  </w:num>
  <w:num w:numId="30">
    <w:abstractNumId w:val="10"/>
  </w:num>
  <w:num w:numId="31">
    <w:abstractNumId w:val="1"/>
  </w:num>
  <w:num w:numId="32">
    <w:abstractNumId w:val="30"/>
  </w:num>
  <w:num w:numId="33">
    <w:abstractNumId w:val="32"/>
  </w:num>
  <w:num w:numId="34">
    <w:abstractNumId w:val="22"/>
  </w:num>
  <w:num w:numId="35">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369"/>
    <w:rsid w:val="00000893"/>
    <w:rsid w:val="000120CD"/>
    <w:rsid w:val="00013E4C"/>
    <w:rsid w:val="000225FA"/>
    <w:rsid w:val="000270A1"/>
    <w:rsid w:val="000276B2"/>
    <w:rsid w:val="000321AC"/>
    <w:rsid w:val="00033964"/>
    <w:rsid w:val="00036F95"/>
    <w:rsid w:val="00040D5E"/>
    <w:rsid w:val="00042C46"/>
    <w:rsid w:val="00043656"/>
    <w:rsid w:val="00046CB0"/>
    <w:rsid w:val="00052230"/>
    <w:rsid w:val="00053EA8"/>
    <w:rsid w:val="000541AE"/>
    <w:rsid w:val="000560D7"/>
    <w:rsid w:val="0005669F"/>
    <w:rsid w:val="00056807"/>
    <w:rsid w:val="00061262"/>
    <w:rsid w:val="0006147D"/>
    <w:rsid w:val="00061561"/>
    <w:rsid w:val="000623F0"/>
    <w:rsid w:val="00065029"/>
    <w:rsid w:val="00065A8D"/>
    <w:rsid w:val="00070D02"/>
    <w:rsid w:val="0007170F"/>
    <w:rsid w:val="000823D6"/>
    <w:rsid w:val="000918E7"/>
    <w:rsid w:val="00095C00"/>
    <w:rsid w:val="00096C3F"/>
    <w:rsid w:val="0009772B"/>
    <w:rsid w:val="000A26CA"/>
    <w:rsid w:val="000A2C84"/>
    <w:rsid w:val="000A44C2"/>
    <w:rsid w:val="000A4DE0"/>
    <w:rsid w:val="000A5238"/>
    <w:rsid w:val="000A5F05"/>
    <w:rsid w:val="000B18AA"/>
    <w:rsid w:val="000B4B2A"/>
    <w:rsid w:val="000B7328"/>
    <w:rsid w:val="000C2D3A"/>
    <w:rsid w:val="000C3615"/>
    <w:rsid w:val="000C4D97"/>
    <w:rsid w:val="000C555C"/>
    <w:rsid w:val="000C675B"/>
    <w:rsid w:val="000C6BD5"/>
    <w:rsid w:val="000C77E5"/>
    <w:rsid w:val="000D0048"/>
    <w:rsid w:val="000D3F1D"/>
    <w:rsid w:val="000D73DE"/>
    <w:rsid w:val="000D7EB3"/>
    <w:rsid w:val="000E0017"/>
    <w:rsid w:val="000E00D6"/>
    <w:rsid w:val="000E135C"/>
    <w:rsid w:val="000E1A3E"/>
    <w:rsid w:val="000E1A56"/>
    <w:rsid w:val="000E2D8A"/>
    <w:rsid w:val="000E35B6"/>
    <w:rsid w:val="000E4B95"/>
    <w:rsid w:val="000E63F2"/>
    <w:rsid w:val="000E6CA3"/>
    <w:rsid w:val="000E72F0"/>
    <w:rsid w:val="000F0444"/>
    <w:rsid w:val="000F39DB"/>
    <w:rsid w:val="000F39F4"/>
    <w:rsid w:val="000F4437"/>
    <w:rsid w:val="000F61D1"/>
    <w:rsid w:val="000F6DF5"/>
    <w:rsid w:val="00100233"/>
    <w:rsid w:val="0010639C"/>
    <w:rsid w:val="00110F66"/>
    <w:rsid w:val="001133A9"/>
    <w:rsid w:val="0011637C"/>
    <w:rsid w:val="001207D4"/>
    <w:rsid w:val="00121477"/>
    <w:rsid w:val="00121DC4"/>
    <w:rsid w:val="00123BBE"/>
    <w:rsid w:val="00125BA1"/>
    <w:rsid w:val="0012717E"/>
    <w:rsid w:val="00127896"/>
    <w:rsid w:val="00127C09"/>
    <w:rsid w:val="00132850"/>
    <w:rsid w:val="0013292F"/>
    <w:rsid w:val="00142FC7"/>
    <w:rsid w:val="00145B44"/>
    <w:rsid w:val="001505B6"/>
    <w:rsid w:val="001548D9"/>
    <w:rsid w:val="001600C0"/>
    <w:rsid w:val="00161D04"/>
    <w:rsid w:val="00163B37"/>
    <w:rsid w:val="00164E5E"/>
    <w:rsid w:val="001704FE"/>
    <w:rsid w:val="00170EC1"/>
    <w:rsid w:val="001718A0"/>
    <w:rsid w:val="0017310D"/>
    <w:rsid w:val="0017312F"/>
    <w:rsid w:val="00175B11"/>
    <w:rsid w:val="001765C5"/>
    <w:rsid w:val="00177A9C"/>
    <w:rsid w:val="001810AD"/>
    <w:rsid w:val="00181BB9"/>
    <w:rsid w:val="00182AEB"/>
    <w:rsid w:val="001833A9"/>
    <w:rsid w:val="001852E6"/>
    <w:rsid w:val="00187A86"/>
    <w:rsid w:val="00187F06"/>
    <w:rsid w:val="00191D49"/>
    <w:rsid w:val="00193372"/>
    <w:rsid w:val="00196A7E"/>
    <w:rsid w:val="001979C1"/>
    <w:rsid w:val="001A025F"/>
    <w:rsid w:val="001A1171"/>
    <w:rsid w:val="001A1279"/>
    <w:rsid w:val="001A2E0B"/>
    <w:rsid w:val="001A436A"/>
    <w:rsid w:val="001A45B8"/>
    <w:rsid w:val="001A7D28"/>
    <w:rsid w:val="001B0496"/>
    <w:rsid w:val="001B1B33"/>
    <w:rsid w:val="001B32D8"/>
    <w:rsid w:val="001B3BE2"/>
    <w:rsid w:val="001B44B5"/>
    <w:rsid w:val="001B561B"/>
    <w:rsid w:val="001B7886"/>
    <w:rsid w:val="001C013C"/>
    <w:rsid w:val="001C49C6"/>
    <w:rsid w:val="001D1665"/>
    <w:rsid w:val="001D456E"/>
    <w:rsid w:val="001E39B6"/>
    <w:rsid w:val="001E54E3"/>
    <w:rsid w:val="001E5B00"/>
    <w:rsid w:val="001E5B3F"/>
    <w:rsid w:val="001E623E"/>
    <w:rsid w:val="001E63D8"/>
    <w:rsid w:val="001E7453"/>
    <w:rsid w:val="001E7E5D"/>
    <w:rsid w:val="001F09FD"/>
    <w:rsid w:val="001F1847"/>
    <w:rsid w:val="001F195E"/>
    <w:rsid w:val="001F259C"/>
    <w:rsid w:val="001F3A3F"/>
    <w:rsid w:val="001F574A"/>
    <w:rsid w:val="001F5F27"/>
    <w:rsid w:val="001F75BA"/>
    <w:rsid w:val="00200F03"/>
    <w:rsid w:val="00202229"/>
    <w:rsid w:val="002025A3"/>
    <w:rsid w:val="00202DCB"/>
    <w:rsid w:val="00204394"/>
    <w:rsid w:val="0020763E"/>
    <w:rsid w:val="00207B79"/>
    <w:rsid w:val="00212236"/>
    <w:rsid w:val="002171EA"/>
    <w:rsid w:val="00221447"/>
    <w:rsid w:val="00222992"/>
    <w:rsid w:val="002251FB"/>
    <w:rsid w:val="00225843"/>
    <w:rsid w:val="00232646"/>
    <w:rsid w:val="002331B9"/>
    <w:rsid w:val="00233D25"/>
    <w:rsid w:val="00234748"/>
    <w:rsid w:val="00235E20"/>
    <w:rsid w:val="00236DD2"/>
    <w:rsid w:val="002402AF"/>
    <w:rsid w:val="00240543"/>
    <w:rsid w:val="00241A7C"/>
    <w:rsid w:val="002426DC"/>
    <w:rsid w:val="00243611"/>
    <w:rsid w:val="0024390D"/>
    <w:rsid w:val="00244544"/>
    <w:rsid w:val="0024499C"/>
    <w:rsid w:val="00247735"/>
    <w:rsid w:val="002477CE"/>
    <w:rsid w:val="00251BBF"/>
    <w:rsid w:val="00251D78"/>
    <w:rsid w:val="002526EE"/>
    <w:rsid w:val="0025472C"/>
    <w:rsid w:val="00255E3C"/>
    <w:rsid w:val="0025631E"/>
    <w:rsid w:val="00257C1E"/>
    <w:rsid w:val="00260F58"/>
    <w:rsid w:val="00261586"/>
    <w:rsid w:val="002617B1"/>
    <w:rsid w:val="002654D6"/>
    <w:rsid w:val="00265CFF"/>
    <w:rsid w:val="00265D82"/>
    <w:rsid w:val="002677AF"/>
    <w:rsid w:val="002712F9"/>
    <w:rsid w:val="002727F5"/>
    <w:rsid w:val="00272DBB"/>
    <w:rsid w:val="00274978"/>
    <w:rsid w:val="002753C5"/>
    <w:rsid w:val="002819B5"/>
    <w:rsid w:val="00285123"/>
    <w:rsid w:val="0028755C"/>
    <w:rsid w:val="00287C44"/>
    <w:rsid w:val="0029117E"/>
    <w:rsid w:val="00294EA7"/>
    <w:rsid w:val="002A6951"/>
    <w:rsid w:val="002A71C1"/>
    <w:rsid w:val="002A7D9B"/>
    <w:rsid w:val="002B193E"/>
    <w:rsid w:val="002B517F"/>
    <w:rsid w:val="002B6A5B"/>
    <w:rsid w:val="002B799F"/>
    <w:rsid w:val="002C1D52"/>
    <w:rsid w:val="002C78A1"/>
    <w:rsid w:val="002D0D26"/>
    <w:rsid w:val="002D1011"/>
    <w:rsid w:val="002D24F9"/>
    <w:rsid w:val="002D308D"/>
    <w:rsid w:val="002D5D29"/>
    <w:rsid w:val="002D6CF4"/>
    <w:rsid w:val="002E23A5"/>
    <w:rsid w:val="002E39FA"/>
    <w:rsid w:val="002E6515"/>
    <w:rsid w:val="002F0AA1"/>
    <w:rsid w:val="002F2B7F"/>
    <w:rsid w:val="002F5FAB"/>
    <w:rsid w:val="003036A0"/>
    <w:rsid w:val="00304230"/>
    <w:rsid w:val="00310650"/>
    <w:rsid w:val="0031185F"/>
    <w:rsid w:val="0031343D"/>
    <w:rsid w:val="0031410A"/>
    <w:rsid w:val="00316FA4"/>
    <w:rsid w:val="0032001C"/>
    <w:rsid w:val="00324011"/>
    <w:rsid w:val="00326C5D"/>
    <w:rsid w:val="00330C37"/>
    <w:rsid w:val="0033358C"/>
    <w:rsid w:val="003374BA"/>
    <w:rsid w:val="00340682"/>
    <w:rsid w:val="0034090A"/>
    <w:rsid w:val="00341605"/>
    <w:rsid w:val="0034284D"/>
    <w:rsid w:val="00344050"/>
    <w:rsid w:val="0034557C"/>
    <w:rsid w:val="00345C86"/>
    <w:rsid w:val="0035090A"/>
    <w:rsid w:val="00354D9B"/>
    <w:rsid w:val="00354F24"/>
    <w:rsid w:val="00360026"/>
    <w:rsid w:val="003638C6"/>
    <w:rsid w:val="00364814"/>
    <w:rsid w:val="0036697B"/>
    <w:rsid w:val="00367F5C"/>
    <w:rsid w:val="00371D81"/>
    <w:rsid w:val="00373749"/>
    <w:rsid w:val="00373A5A"/>
    <w:rsid w:val="00377026"/>
    <w:rsid w:val="00377B2E"/>
    <w:rsid w:val="00380325"/>
    <w:rsid w:val="00381B84"/>
    <w:rsid w:val="00381FC1"/>
    <w:rsid w:val="00382325"/>
    <w:rsid w:val="00382457"/>
    <w:rsid w:val="00384D1B"/>
    <w:rsid w:val="0038522A"/>
    <w:rsid w:val="00386FAD"/>
    <w:rsid w:val="0039227B"/>
    <w:rsid w:val="003929F2"/>
    <w:rsid w:val="00393555"/>
    <w:rsid w:val="00394E09"/>
    <w:rsid w:val="003A0251"/>
    <w:rsid w:val="003A0488"/>
    <w:rsid w:val="003A137D"/>
    <w:rsid w:val="003A22CD"/>
    <w:rsid w:val="003A2EA1"/>
    <w:rsid w:val="003A34FD"/>
    <w:rsid w:val="003A6BE0"/>
    <w:rsid w:val="003A77E4"/>
    <w:rsid w:val="003A798B"/>
    <w:rsid w:val="003A7A04"/>
    <w:rsid w:val="003A7CEB"/>
    <w:rsid w:val="003B4057"/>
    <w:rsid w:val="003B4A95"/>
    <w:rsid w:val="003B6A64"/>
    <w:rsid w:val="003B7E86"/>
    <w:rsid w:val="003C0599"/>
    <w:rsid w:val="003C25DE"/>
    <w:rsid w:val="003C29E1"/>
    <w:rsid w:val="003C31C0"/>
    <w:rsid w:val="003C7A8B"/>
    <w:rsid w:val="003D5550"/>
    <w:rsid w:val="003D7D28"/>
    <w:rsid w:val="003E0736"/>
    <w:rsid w:val="003E2DE6"/>
    <w:rsid w:val="003E5CF5"/>
    <w:rsid w:val="003E692B"/>
    <w:rsid w:val="003E6A4D"/>
    <w:rsid w:val="003E7467"/>
    <w:rsid w:val="003F2A41"/>
    <w:rsid w:val="003F663C"/>
    <w:rsid w:val="003F7821"/>
    <w:rsid w:val="0040060B"/>
    <w:rsid w:val="00400FEE"/>
    <w:rsid w:val="004063B5"/>
    <w:rsid w:val="00406F63"/>
    <w:rsid w:val="004106F7"/>
    <w:rsid w:val="0041107B"/>
    <w:rsid w:val="004114C3"/>
    <w:rsid w:val="00415543"/>
    <w:rsid w:val="0041693D"/>
    <w:rsid w:val="004170C1"/>
    <w:rsid w:val="0042108F"/>
    <w:rsid w:val="00422ADA"/>
    <w:rsid w:val="00423DD2"/>
    <w:rsid w:val="004242D5"/>
    <w:rsid w:val="00426334"/>
    <w:rsid w:val="00430015"/>
    <w:rsid w:val="0043761E"/>
    <w:rsid w:val="00441AD7"/>
    <w:rsid w:val="00441D01"/>
    <w:rsid w:val="00442B21"/>
    <w:rsid w:val="0044390D"/>
    <w:rsid w:val="004449B8"/>
    <w:rsid w:val="00445BC4"/>
    <w:rsid w:val="00451139"/>
    <w:rsid w:val="004524F2"/>
    <w:rsid w:val="00453B8A"/>
    <w:rsid w:val="004542D3"/>
    <w:rsid w:val="00455FDA"/>
    <w:rsid w:val="00462AFE"/>
    <w:rsid w:val="00465F66"/>
    <w:rsid w:val="00466F72"/>
    <w:rsid w:val="00470974"/>
    <w:rsid w:val="0047119D"/>
    <w:rsid w:val="004715E9"/>
    <w:rsid w:val="0047232B"/>
    <w:rsid w:val="00474AB5"/>
    <w:rsid w:val="00476E17"/>
    <w:rsid w:val="00480477"/>
    <w:rsid w:val="00480DA8"/>
    <w:rsid w:val="00483377"/>
    <w:rsid w:val="0048438E"/>
    <w:rsid w:val="00484494"/>
    <w:rsid w:val="00484964"/>
    <w:rsid w:val="00484C95"/>
    <w:rsid w:val="00487456"/>
    <w:rsid w:val="004904F0"/>
    <w:rsid w:val="00493AAA"/>
    <w:rsid w:val="00495D93"/>
    <w:rsid w:val="00495FF1"/>
    <w:rsid w:val="004A138D"/>
    <w:rsid w:val="004A5BB9"/>
    <w:rsid w:val="004A7CD2"/>
    <w:rsid w:val="004B10FB"/>
    <w:rsid w:val="004B116A"/>
    <w:rsid w:val="004B1906"/>
    <w:rsid w:val="004B3F31"/>
    <w:rsid w:val="004B60CA"/>
    <w:rsid w:val="004B71C2"/>
    <w:rsid w:val="004C002E"/>
    <w:rsid w:val="004C2E74"/>
    <w:rsid w:val="004C409B"/>
    <w:rsid w:val="004C4E62"/>
    <w:rsid w:val="004C6ADA"/>
    <w:rsid w:val="004D0175"/>
    <w:rsid w:val="004D02D0"/>
    <w:rsid w:val="004D08A6"/>
    <w:rsid w:val="004D1C0A"/>
    <w:rsid w:val="004D4ED4"/>
    <w:rsid w:val="004D610F"/>
    <w:rsid w:val="004E141B"/>
    <w:rsid w:val="004E1DA7"/>
    <w:rsid w:val="004F08CB"/>
    <w:rsid w:val="004F2126"/>
    <w:rsid w:val="004F2934"/>
    <w:rsid w:val="004F5476"/>
    <w:rsid w:val="004F5D9F"/>
    <w:rsid w:val="00505024"/>
    <w:rsid w:val="00506BB4"/>
    <w:rsid w:val="005101A6"/>
    <w:rsid w:val="0051159D"/>
    <w:rsid w:val="005149AA"/>
    <w:rsid w:val="00516BE6"/>
    <w:rsid w:val="005234D5"/>
    <w:rsid w:val="0052618B"/>
    <w:rsid w:val="005268C5"/>
    <w:rsid w:val="005270D5"/>
    <w:rsid w:val="00530821"/>
    <w:rsid w:val="00530844"/>
    <w:rsid w:val="00531BDB"/>
    <w:rsid w:val="005333F1"/>
    <w:rsid w:val="00534F7A"/>
    <w:rsid w:val="00535FCB"/>
    <w:rsid w:val="00536313"/>
    <w:rsid w:val="00536604"/>
    <w:rsid w:val="00547654"/>
    <w:rsid w:val="00550382"/>
    <w:rsid w:val="00551D3C"/>
    <w:rsid w:val="005622A7"/>
    <w:rsid w:val="005653D9"/>
    <w:rsid w:val="0056642E"/>
    <w:rsid w:val="00567019"/>
    <w:rsid w:val="00567711"/>
    <w:rsid w:val="005714CB"/>
    <w:rsid w:val="00573D66"/>
    <w:rsid w:val="005801E0"/>
    <w:rsid w:val="0058155F"/>
    <w:rsid w:val="005829C0"/>
    <w:rsid w:val="00586DF0"/>
    <w:rsid w:val="00593C8A"/>
    <w:rsid w:val="00594C21"/>
    <w:rsid w:val="0059547A"/>
    <w:rsid w:val="0059765F"/>
    <w:rsid w:val="005A0682"/>
    <w:rsid w:val="005A105C"/>
    <w:rsid w:val="005A3B09"/>
    <w:rsid w:val="005A51D4"/>
    <w:rsid w:val="005A529E"/>
    <w:rsid w:val="005A7357"/>
    <w:rsid w:val="005B223B"/>
    <w:rsid w:val="005B338A"/>
    <w:rsid w:val="005B6A44"/>
    <w:rsid w:val="005C031B"/>
    <w:rsid w:val="005D4793"/>
    <w:rsid w:val="005D4CB7"/>
    <w:rsid w:val="005D50F0"/>
    <w:rsid w:val="005D5706"/>
    <w:rsid w:val="005D724D"/>
    <w:rsid w:val="005D7B9D"/>
    <w:rsid w:val="005E38B6"/>
    <w:rsid w:val="005E3972"/>
    <w:rsid w:val="005E4ABD"/>
    <w:rsid w:val="005E4DA2"/>
    <w:rsid w:val="005E7A6A"/>
    <w:rsid w:val="005F1877"/>
    <w:rsid w:val="005F31E6"/>
    <w:rsid w:val="005F44E8"/>
    <w:rsid w:val="005F54F8"/>
    <w:rsid w:val="005F5A0E"/>
    <w:rsid w:val="005F5D22"/>
    <w:rsid w:val="005F6740"/>
    <w:rsid w:val="005F681E"/>
    <w:rsid w:val="00601E8E"/>
    <w:rsid w:val="006020C2"/>
    <w:rsid w:val="006042E4"/>
    <w:rsid w:val="00606561"/>
    <w:rsid w:val="00606870"/>
    <w:rsid w:val="00606C9B"/>
    <w:rsid w:val="006078E8"/>
    <w:rsid w:val="0061126E"/>
    <w:rsid w:val="0061211B"/>
    <w:rsid w:val="00614965"/>
    <w:rsid w:val="006174FF"/>
    <w:rsid w:val="00620F94"/>
    <w:rsid w:val="006240E0"/>
    <w:rsid w:val="006246A7"/>
    <w:rsid w:val="00624AD3"/>
    <w:rsid w:val="006304EC"/>
    <w:rsid w:val="00631FF3"/>
    <w:rsid w:val="006327F5"/>
    <w:rsid w:val="0063307C"/>
    <w:rsid w:val="00640A40"/>
    <w:rsid w:val="00640D8F"/>
    <w:rsid w:val="00642760"/>
    <w:rsid w:val="00643A9D"/>
    <w:rsid w:val="00643ECA"/>
    <w:rsid w:val="00646CE5"/>
    <w:rsid w:val="0065647D"/>
    <w:rsid w:val="0065692D"/>
    <w:rsid w:val="00656D7C"/>
    <w:rsid w:val="00657FD5"/>
    <w:rsid w:val="006602FD"/>
    <w:rsid w:val="00660860"/>
    <w:rsid w:val="00661DF5"/>
    <w:rsid w:val="00663D02"/>
    <w:rsid w:val="00664A3E"/>
    <w:rsid w:val="006667FD"/>
    <w:rsid w:val="00666FEA"/>
    <w:rsid w:val="00670D52"/>
    <w:rsid w:val="0067346A"/>
    <w:rsid w:val="0067428D"/>
    <w:rsid w:val="00675D0D"/>
    <w:rsid w:val="0067688C"/>
    <w:rsid w:val="00676A25"/>
    <w:rsid w:val="00676D18"/>
    <w:rsid w:val="006778D4"/>
    <w:rsid w:val="006820BD"/>
    <w:rsid w:val="00684CAF"/>
    <w:rsid w:val="00686BBC"/>
    <w:rsid w:val="00692F1C"/>
    <w:rsid w:val="006943DE"/>
    <w:rsid w:val="00695AE1"/>
    <w:rsid w:val="0069634F"/>
    <w:rsid w:val="0069737E"/>
    <w:rsid w:val="006A2549"/>
    <w:rsid w:val="006A2A45"/>
    <w:rsid w:val="006A32A1"/>
    <w:rsid w:val="006A5CC3"/>
    <w:rsid w:val="006A67BF"/>
    <w:rsid w:val="006A7696"/>
    <w:rsid w:val="006B01A3"/>
    <w:rsid w:val="006B2A31"/>
    <w:rsid w:val="006B3AD2"/>
    <w:rsid w:val="006B537D"/>
    <w:rsid w:val="006B7565"/>
    <w:rsid w:val="006C2147"/>
    <w:rsid w:val="006C27DD"/>
    <w:rsid w:val="006C4463"/>
    <w:rsid w:val="006D0958"/>
    <w:rsid w:val="006D4AC3"/>
    <w:rsid w:val="006D63A9"/>
    <w:rsid w:val="006D6A26"/>
    <w:rsid w:val="006E0729"/>
    <w:rsid w:val="006E07ED"/>
    <w:rsid w:val="006E1DB1"/>
    <w:rsid w:val="006E22BA"/>
    <w:rsid w:val="006E2A4D"/>
    <w:rsid w:val="006E7016"/>
    <w:rsid w:val="006E7D75"/>
    <w:rsid w:val="006F09BE"/>
    <w:rsid w:val="006F1450"/>
    <w:rsid w:val="006F2A55"/>
    <w:rsid w:val="006F51CF"/>
    <w:rsid w:val="006F548C"/>
    <w:rsid w:val="006F5D09"/>
    <w:rsid w:val="0070022E"/>
    <w:rsid w:val="00700FB3"/>
    <w:rsid w:val="00702C8D"/>
    <w:rsid w:val="00703388"/>
    <w:rsid w:val="00705F0B"/>
    <w:rsid w:val="00707B48"/>
    <w:rsid w:val="00710196"/>
    <w:rsid w:val="00714C7F"/>
    <w:rsid w:val="00714D8C"/>
    <w:rsid w:val="007157C1"/>
    <w:rsid w:val="00716132"/>
    <w:rsid w:val="00720765"/>
    <w:rsid w:val="007210DC"/>
    <w:rsid w:val="00721CC3"/>
    <w:rsid w:val="00722723"/>
    <w:rsid w:val="0072295C"/>
    <w:rsid w:val="00722D81"/>
    <w:rsid w:val="0072355D"/>
    <w:rsid w:val="00723A4C"/>
    <w:rsid w:val="00724906"/>
    <w:rsid w:val="00724BC9"/>
    <w:rsid w:val="0072512B"/>
    <w:rsid w:val="00725305"/>
    <w:rsid w:val="007253BF"/>
    <w:rsid w:val="00726D6A"/>
    <w:rsid w:val="00731292"/>
    <w:rsid w:val="00732D01"/>
    <w:rsid w:val="00733EBB"/>
    <w:rsid w:val="00742E7C"/>
    <w:rsid w:val="00743B8E"/>
    <w:rsid w:val="007465CF"/>
    <w:rsid w:val="00757A41"/>
    <w:rsid w:val="00760433"/>
    <w:rsid w:val="00761ED6"/>
    <w:rsid w:val="00763A98"/>
    <w:rsid w:val="00764A05"/>
    <w:rsid w:val="00766803"/>
    <w:rsid w:val="0076737C"/>
    <w:rsid w:val="007704A6"/>
    <w:rsid w:val="007705A8"/>
    <w:rsid w:val="00770CAB"/>
    <w:rsid w:val="00770D8B"/>
    <w:rsid w:val="00770F20"/>
    <w:rsid w:val="00772E62"/>
    <w:rsid w:val="00775432"/>
    <w:rsid w:val="00777B3D"/>
    <w:rsid w:val="007804B1"/>
    <w:rsid w:val="007846BD"/>
    <w:rsid w:val="00793408"/>
    <w:rsid w:val="00793E1E"/>
    <w:rsid w:val="007948E3"/>
    <w:rsid w:val="00795ED8"/>
    <w:rsid w:val="00797064"/>
    <w:rsid w:val="007A3213"/>
    <w:rsid w:val="007A3E69"/>
    <w:rsid w:val="007A7730"/>
    <w:rsid w:val="007A7E19"/>
    <w:rsid w:val="007B3719"/>
    <w:rsid w:val="007B4722"/>
    <w:rsid w:val="007C0CB9"/>
    <w:rsid w:val="007C1426"/>
    <w:rsid w:val="007C3812"/>
    <w:rsid w:val="007C646A"/>
    <w:rsid w:val="007C7329"/>
    <w:rsid w:val="007C78C9"/>
    <w:rsid w:val="007C7C35"/>
    <w:rsid w:val="007D2615"/>
    <w:rsid w:val="007D30F5"/>
    <w:rsid w:val="007E27F8"/>
    <w:rsid w:val="007E2E90"/>
    <w:rsid w:val="007E4D51"/>
    <w:rsid w:val="007F1CEB"/>
    <w:rsid w:val="007F278F"/>
    <w:rsid w:val="007F33EF"/>
    <w:rsid w:val="007F3D56"/>
    <w:rsid w:val="00801E64"/>
    <w:rsid w:val="00803A04"/>
    <w:rsid w:val="00803B48"/>
    <w:rsid w:val="008041C1"/>
    <w:rsid w:val="00810D14"/>
    <w:rsid w:val="00811C89"/>
    <w:rsid w:val="00812083"/>
    <w:rsid w:val="00812BD9"/>
    <w:rsid w:val="00814854"/>
    <w:rsid w:val="0081684C"/>
    <w:rsid w:val="008171C0"/>
    <w:rsid w:val="00817AB6"/>
    <w:rsid w:val="00821942"/>
    <w:rsid w:val="00823F97"/>
    <w:rsid w:val="00825ECA"/>
    <w:rsid w:val="00832A23"/>
    <w:rsid w:val="0083370E"/>
    <w:rsid w:val="00833C5D"/>
    <w:rsid w:val="00835B86"/>
    <w:rsid w:val="00835CBD"/>
    <w:rsid w:val="00835D00"/>
    <w:rsid w:val="00836116"/>
    <w:rsid w:val="0083768B"/>
    <w:rsid w:val="00840303"/>
    <w:rsid w:val="008470C2"/>
    <w:rsid w:val="00851B34"/>
    <w:rsid w:val="00852091"/>
    <w:rsid w:val="00853EAB"/>
    <w:rsid w:val="00856853"/>
    <w:rsid w:val="00856B14"/>
    <w:rsid w:val="00857CD0"/>
    <w:rsid w:val="00857E34"/>
    <w:rsid w:val="008611C8"/>
    <w:rsid w:val="00861A92"/>
    <w:rsid w:val="008701EC"/>
    <w:rsid w:val="008718CB"/>
    <w:rsid w:val="00872C43"/>
    <w:rsid w:val="00886A57"/>
    <w:rsid w:val="0088743A"/>
    <w:rsid w:val="0088759D"/>
    <w:rsid w:val="00891532"/>
    <w:rsid w:val="008927A4"/>
    <w:rsid w:val="00892D75"/>
    <w:rsid w:val="008933A5"/>
    <w:rsid w:val="00895538"/>
    <w:rsid w:val="008A0375"/>
    <w:rsid w:val="008A0F90"/>
    <w:rsid w:val="008A3A29"/>
    <w:rsid w:val="008A4FAF"/>
    <w:rsid w:val="008A5040"/>
    <w:rsid w:val="008A5283"/>
    <w:rsid w:val="008B1FDD"/>
    <w:rsid w:val="008B3126"/>
    <w:rsid w:val="008B3935"/>
    <w:rsid w:val="008B5B4C"/>
    <w:rsid w:val="008B603E"/>
    <w:rsid w:val="008B660D"/>
    <w:rsid w:val="008C1907"/>
    <w:rsid w:val="008C27C1"/>
    <w:rsid w:val="008C5A65"/>
    <w:rsid w:val="008C6F47"/>
    <w:rsid w:val="008D0C3A"/>
    <w:rsid w:val="008D1AA9"/>
    <w:rsid w:val="008D2159"/>
    <w:rsid w:val="008D720A"/>
    <w:rsid w:val="008D74D4"/>
    <w:rsid w:val="008E07AD"/>
    <w:rsid w:val="008E08A5"/>
    <w:rsid w:val="008E69E7"/>
    <w:rsid w:val="008E6C7B"/>
    <w:rsid w:val="008F3010"/>
    <w:rsid w:val="008F444A"/>
    <w:rsid w:val="008F48F4"/>
    <w:rsid w:val="008F54A4"/>
    <w:rsid w:val="008F65B8"/>
    <w:rsid w:val="00902B0F"/>
    <w:rsid w:val="009056C5"/>
    <w:rsid w:val="00905D31"/>
    <w:rsid w:val="00906BDD"/>
    <w:rsid w:val="00910568"/>
    <w:rsid w:val="00910A37"/>
    <w:rsid w:val="00911199"/>
    <w:rsid w:val="00911232"/>
    <w:rsid w:val="009130BE"/>
    <w:rsid w:val="00913A3A"/>
    <w:rsid w:val="0091460F"/>
    <w:rsid w:val="009164B5"/>
    <w:rsid w:val="00916A7C"/>
    <w:rsid w:val="00917420"/>
    <w:rsid w:val="00920448"/>
    <w:rsid w:val="009221F1"/>
    <w:rsid w:val="00924DD6"/>
    <w:rsid w:val="009317F4"/>
    <w:rsid w:val="009327A0"/>
    <w:rsid w:val="00933F89"/>
    <w:rsid w:val="00936187"/>
    <w:rsid w:val="00937587"/>
    <w:rsid w:val="00937BA2"/>
    <w:rsid w:val="00940E1C"/>
    <w:rsid w:val="00941D89"/>
    <w:rsid w:val="009449DA"/>
    <w:rsid w:val="009505B3"/>
    <w:rsid w:val="00951A3A"/>
    <w:rsid w:val="009534F2"/>
    <w:rsid w:val="00953DFC"/>
    <w:rsid w:val="009558E3"/>
    <w:rsid w:val="009568F7"/>
    <w:rsid w:val="00957EBD"/>
    <w:rsid w:val="00964576"/>
    <w:rsid w:val="00965B76"/>
    <w:rsid w:val="00965FA5"/>
    <w:rsid w:val="00973950"/>
    <w:rsid w:val="009772AE"/>
    <w:rsid w:val="00981B91"/>
    <w:rsid w:val="0098228D"/>
    <w:rsid w:val="00982426"/>
    <w:rsid w:val="00984369"/>
    <w:rsid w:val="00986040"/>
    <w:rsid w:val="00991D99"/>
    <w:rsid w:val="00992549"/>
    <w:rsid w:val="00992705"/>
    <w:rsid w:val="009976E8"/>
    <w:rsid w:val="009A0337"/>
    <w:rsid w:val="009A14BC"/>
    <w:rsid w:val="009A20C0"/>
    <w:rsid w:val="009A23ED"/>
    <w:rsid w:val="009A3028"/>
    <w:rsid w:val="009A4C95"/>
    <w:rsid w:val="009A68A6"/>
    <w:rsid w:val="009B0F95"/>
    <w:rsid w:val="009B1826"/>
    <w:rsid w:val="009B2F3A"/>
    <w:rsid w:val="009B42DF"/>
    <w:rsid w:val="009B4420"/>
    <w:rsid w:val="009B79B3"/>
    <w:rsid w:val="009C05FA"/>
    <w:rsid w:val="009C0825"/>
    <w:rsid w:val="009C1920"/>
    <w:rsid w:val="009C303C"/>
    <w:rsid w:val="009C407C"/>
    <w:rsid w:val="009C7D05"/>
    <w:rsid w:val="009C7E1E"/>
    <w:rsid w:val="009D02C5"/>
    <w:rsid w:val="009D5067"/>
    <w:rsid w:val="009D554F"/>
    <w:rsid w:val="009D6A1A"/>
    <w:rsid w:val="009D6D29"/>
    <w:rsid w:val="009E33BA"/>
    <w:rsid w:val="009E33CA"/>
    <w:rsid w:val="009E4EAE"/>
    <w:rsid w:val="009E525D"/>
    <w:rsid w:val="009F41E5"/>
    <w:rsid w:val="009F4A51"/>
    <w:rsid w:val="00A0052E"/>
    <w:rsid w:val="00A005B1"/>
    <w:rsid w:val="00A02F9F"/>
    <w:rsid w:val="00A06389"/>
    <w:rsid w:val="00A064D0"/>
    <w:rsid w:val="00A153A4"/>
    <w:rsid w:val="00A153B8"/>
    <w:rsid w:val="00A15B58"/>
    <w:rsid w:val="00A16C15"/>
    <w:rsid w:val="00A212B9"/>
    <w:rsid w:val="00A236D2"/>
    <w:rsid w:val="00A238CD"/>
    <w:rsid w:val="00A23AFC"/>
    <w:rsid w:val="00A2489D"/>
    <w:rsid w:val="00A24A55"/>
    <w:rsid w:val="00A26135"/>
    <w:rsid w:val="00A26BD7"/>
    <w:rsid w:val="00A26E35"/>
    <w:rsid w:val="00A37D26"/>
    <w:rsid w:val="00A47995"/>
    <w:rsid w:val="00A479EC"/>
    <w:rsid w:val="00A54063"/>
    <w:rsid w:val="00A5618F"/>
    <w:rsid w:val="00A600E7"/>
    <w:rsid w:val="00A61B37"/>
    <w:rsid w:val="00A61C37"/>
    <w:rsid w:val="00A62842"/>
    <w:rsid w:val="00A64924"/>
    <w:rsid w:val="00A64FBB"/>
    <w:rsid w:val="00A64FC8"/>
    <w:rsid w:val="00A669E6"/>
    <w:rsid w:val="00A7172F"/>
    <w:rsid w:val="00A75083"/>
    <w:rsid w:val="00A7587E"/>
    <w:rsid w:val="00A77552"/>
    <w:rsid w:val="00A805C3"/>
    <w:rsid w:val="00A80B9C"/>
    <w:rsid w:val="00A80C32"/>
    <w:rsid w:val="00A819C1"/>
    <w:rsid w:val="00A869FE"/>
    <w:rsid w:val="00A86E00"/>
    <w:rsid w:val="00A87590"/>
    <w:rsid w:val="00A87C22"/>
    <w:rsid w:val="00A92A41"/>
    <w:rsid w:val="00A9550C"/>
    <w:rsid w:val="00A968CD"/>
    <w:rsid w:val="00A97694"/>
    <w:rsid w:val="00A97C83"/>
    <w:rsid w:val="00AA0E59"/>
    <w:rsid w:val="00AB47DD"/>
    <w:rsid w:val="00AB5A6F"/>
    <w:rsid w:val="00AC1EB0"/>
    <w:rsid w:val="00AC2000"/>
    <w:rsid w:val="00AC2F3A"/>
    <w:rsid w:val="00AC56FC"/>
    <w:rsid w:val="00AD273A"/>
    <w:rsid w:val="00AD4607"/>
    <w:rsid w:val="00AD4A6C"/>
    <w:rsid w:val="00AD7076"/>
    <w:rsid w:val="00AD7F81"/>
    <w:rsid w:val="00AE2CE2"/>
    <w:rsid w:val="00AE45F8"/>
    <w:rsid w:val="00AE52AE"/>
    <w:rsid w:val="00AE6AF3"/>
    <w:rsid w:val="00AF1393"/>
    <w:rsid w:val="00AF2B23"/>
    <w:rsid w:val="00AF47EB"/>
    <w:rsid w:val="00AF4A19"/>
    <w:rsid w:val="00AF4F92"/>
    <w:rsid w:val="00AF66C5"/>
    <w:rsid w:val="00AF679B"/>
    <w:rsid w:val="00B00348"/>
    <w:rsid w:val="00B00354"/>
    <w:rsid w:val="00B013F5"/>
    <w:rsid w:val="00B02477"/>
    <w:rsid w:val="00B02AA8"/>
    <w:rsid w:val="00B06153"/>
    <w:rsid w:val="00B06D35"/>
    <w:rsid w:val="00B075DB"/>
    <w:rsid w:val="00B14B1C"/>
    <w:rsid w:val="00B17140"/>
    <w:rsid w:val="00B21DC7"/>
    <w:rsid w:val="00B24BB6"/>
    <w:rsid w:val="00B24C31"/>
    <w:rsid w:val="00B251EF"/>
    <w:rsid w:val="00B27149"/>
    <w:rsid w:val="00B330F7"/>
    <w:rsid w:val="00B333BE"/>
    <w:rsid w:val="00B33C8E"/>
    <w:rsid w:val="00B34585"/>
    <w:rsid w:val="00B36480"/>
    <w:rsid w:val="00B37D22"/>
    <w:rsid w:val="00B37DD9"/>
    <w:rsid w:val="00B402F1"/>
    <w:rsid w:val="00B40CC6"/>
    <w:rsid w:val="00B40D5B"/>
    <w:rsid w:val="00B41DE5"/>
    <w:rsid w:val="00B436B4"/>
    <w:rsid w:val="00B463D2"/>
    <w:rsid w:val="00B5033C"/>
    <w:rsid w:val="00B53CB9"/>
    <w:rsid w:val="00B552B0"/>
    <w:rsid w:val="00B5573E"/>
    <w:rsid w:val="00B55970"/>
    <w:rsid w:val="00B62D42"/>
    <w:rsid w:val="00B62EF8"/>
    <w:rsid w:val="00B63C49"/>
    <w:rsid w:val="00B666C3"/>
    <w:rsid w:val="00B67D83"/>
    <w:rsid w:val="00B70B14"/>
    <w:rsid w:val="00B70E00"/>
    <w:rsid w:val="00B753B4"/>
    <w:rsid w:val="00B7592E"/>
    <w:rsid w:val="00B774FA"/>
    <w:rsid w:val="00B77BD2"/>
    <w:rsid w:val="00B80FFB"/>
    <w:rsid w:val="00B83C9A"/>
    <w:rsid w:val="00B8435A"/>
    <w:rsid w:val="00B84937"/>
    <w:rsid w:val="00B8612E"/>
    <w:rsid w:val="00B874A6"/>
    <w:rsid w:val="00B87C1C"/>
    <w:rsid w:val="00B87CAE"/>
    <w:rsid w:val="00B9025F"/>
    <w:rsid w:val="00B927C0"/>
    <w:rsid w:val="00B956AD"/>
    <w:rsid w:val="00BA1FF7"/>
    <w:rsid w:val="00BA2845"/>
    <w:rsid w:val="00BA37B7"/>
    <w:rsid w:val="00BA3F24"/>
    <w:rsid w:val="00BA3FF5"/>
    <w:rsid w:val="00BA4541"/>
    <w:rsid w:val="00BA4E44"/>
    <w:rsid w:val="00BB4176"/>
    <w:rsid w:val="00BB4411"/>
    <w:rsid w:val="00BB5245"/>
    <w:rsid w:val="00BB576E"/>
    <w:rsid w:val="00BC04C8"/>
    <w:rsid w:val="00BC1D72"/>
    <w:rsid w:val="00BC3E6B"/>
    <w:rsid w:val="00BC4D88"/>
    <w:rsid w:val="00BC78AC"/>
    <w:rsid w:val="00BC7BF8"/>
    <w:rsid w:val="00BD2C7D"/>
    <w:rsid w:val="00BD3033"/>
    <w:rsid w:val="00BD3646"/>
    <w:rsid w:val="00BD6898"/>
    <w:rsid w:val="00BE041C"/>
    <w:rsid w:val="00BE0BFC"/>
    <w:rsid w:val="00BE463E"/>
    <w:rsid w:val="00BE74AD"/>
    <w:rsid w:val="00BF262E"/>
    <w:rsid w:val="00BF2F18"/>
    <w:rsid w:val="00BF4958"/>
    <w:rsid w:val="00BF5693"/>
    <w:rsid w:val="00BF69BB"/>
    <w:rsid w:val="00BF7B2F"/>
    <w:rsid w:val="00C037EF"/>
    <w:rsid w:val="00C04574"/>
    <w:rsid w:val="00C07006"/>
    <w:rsid w:val="00C074B8"/>
    <w:rsid w:val="00C10D76"/>
    <w:rsid w:val="00C11FBD"/>
    <w:rsid w:val="00C126CD"/>
    <w:rsid w:val="00C14569"/>
    <w:rsid w:val="00C15870"/>
    <w:rsid w:val="00C16A02"/>
    <w:rsid w:val="00C22DE0"/>
    <w:rsid w:val="00C2749E"/>
    <w:rsid w:val="00C30853"/>
    <w:rsid w:val="00C312F4"/>
    <w:rsid w:val="00C3356D"/>
    <w:rsid w:val="00C33F12"/>
    <w:rsid w:val="00C35F82"/>
    <w:rsid w:val="00C37DA9"/>
    <w:rsid w:val="00C40939"/>
    <w:rsid w:val="00C41CF3"/>
    <w:rsid w:val="00C41F1D"/>
    <w:rsid w:val="00C42442"/>
    <w:rsid w:val="00C42778"/>
    <w:rsid w:val="00C4451F"/>
    <w:rsid w:val="00C47C5B"/>
    <w:rsid w:val="00C47CCF"/>
    <w:rsid w:val="00C515D0"/>
    <w:rsid w:val="00C53707"/>
    <w:rsid w:val="00C5677A"/>
    <w:rsid w:val="00C62CD1"/>
    <w:rsid w:val="00C62CD8"/>
    <w:rsid w:val="00C66E4C"/>
    <w:rsid w:val="00C7039F"/>
    <w:rsid w:val="00C71F76"/>
    <w:rsid w:val="00C72D73"/>
    <w:rsid w:val="00C73871"/>
    <w:rsid w:val="00C9225B"/>
    <w:rsid w:val="00C93581"/>
    <w:rsid w:val="00C93892"/>
    <w:rsid w:val="00C93C51"/>
    <w:rsid w:val="00C95AB0"/>
    <w:rsid w:val="00CA0E47"/>
    <w:rsid w:val="00CA284C"/>
    <w:rsid w:val="00CA4339"/>
    <w:rsid w:val="00CA4790"/>
    <w:rsid w:val="00CA7558"/>
    <w:rsid w:val="00CB22F0"/>
    <w:rsid w:val="00CB2681"/>
    <w:rsid w:val="00CB6E46"/>
    <w:rsid w:val="00CB7EA4"/>
    <w:rsid w:val="00CC4494"/>
    <w:rsid w:val="00CC5F28"/>
    <w:rsid w:val="00CC708A"/>
    <w:rsid w:val="00CD0C44"/>
    <w:rsid w:val="00CD0FBB"/>
    <w:rsid w:val="00CD35B5"/>
    <w:rsid w:val="00CD5063"/>
    <w:rsid w:val="00CD69EB"/>
    <w:rsid w:val="00CD7403"/>
    <w:rsid w:val="00CE08E8"/>
    <w:rsid w:val="00CE0DF8"/>
    <w:rsid w:val="00CE48BD"/>
    <w:rsid w:val="00CE67E3"/>
    <w:rsid w:val="00CE6B40"/>
    <w:rsid w:val="00CE7C3C"/>
    <w:rsid w:val="00CF10EB"/>
    <w:rsid w:val="00CF1EEA"/>
    <w:rsid w:val="00CF697B"/>
    <w:rsid w:val="00CF6A6E"/>
    <w:rsid w:val="00CF6C15"/>
    <w:rsid w:val="00CF750B"/>
    <w:rsid w:val="00D014FE"/>
    <w:rsid w:val="00D02BEC"/>
    <w:rsid w:val="00D03DB3"/>
    <w:rsid w:val="00D105F7"/>
    <w:rsid w:val="00D109EB"/>
    <w:rsid w:val="00D11C03"/>
    <w:rsid w:val="00D11C92"/>
    <w:rsid w:val="00D11EC1"/>
    <w:rsid w:val="00D12234"/>
    <w:rsid w:val="00D14AA2"/>
    <w:rsid w:val="00D15456"/>
    <w:rsid w:val="00D16872"/>
    <w:rsid w:val="00D22828"/>
    <w:rsid w:val="00D24916"/>
    <w:rsid w:val="00D25A1A"/>
    <w:rsid w:val="00D30557"/>
    <w:rsid w:val="00D31167"/>
    <w:rsid w:val="00D31587"/>
    <w:rsid w:val="00D36BD1"/>
    <w:rsid w:val="00D372CF"/>
    <w:rsid w:val="00D43C4D"/>
    <w:rsid w:val="00D4586E"/>
    <w:rsid w:val="00D45967"/>
    <w:rsid w:val="00D4634B"/>
    <w:rsid w:val="00D47FDD"/>
    <w:rsid w:val="00D55A0C"/>
    <w:rsid w:val="00D6124E"/>
    <w:rsid w:val="00D62D02"/>
    <w:rsid w:val="00D64374"/>
    <w:rsid w:val="00D643F2"/>
    <w:rsid w:val="00D64B88"/>
    <w:rsid w:val="00D674DE"/>
    <w:rsid w:val="00D7093A"/>
    <w:rsid w:val="00D709BF"/>
    <w:rsid w:val="00D7239B"/>
    <w:rsid w:val="00D734E5"/>
    <w:rsid w:val="00D73C91"/>
    <w:rsid w:val="00D76ED4"/>
    <w:rsid w:val="00D7786B"/>
    <w:rsid w:val="00D8066C"/>
    <w:rsid w:val="00D8100C"/>
    <w:rsid w:val="00D81A1A"/>
    <w:rsid w:val="00D8299D"/>
    <w:rsid w:val="00D85303"/>
    <w:rsid w:val="00D858F2"/>
    <w:rsid w:val="00D859B3"/>
    <w:rsid w:val="00D86BB6"/>
    <w:rsid w:val="00D87F74"/>
    <w:rsid w:val="00D953A5"/>
    <w:rsid w:val="00D96177"/>
    <w:rsid w:val="00DA13AB"/>
    <w:rsid w:val="00DA1740"/>
    <w:rsid w:val="00DA48E2"/>
    <w:rsid w:val="00DA7AC4"/>
    <w:rsid w:val="00DB0A04"/>
    <w:rsid w:val="00DB1407"/>
    <w:rsid w:val="00DB39CE"/>
    <w:rsid w:val="00DB6B52"/>
    <w:rsid w:val="00DC2320"/>
    <w:rsid w:val="00DC2DAE"/>
    <w:rsid w:val="00DC5F13"/>
    <w:rsid w:val="00DC7DB2"/>
    <w:rsid w:val="00DD15C2"/>
    <w:rsid w:val="00DD30D4"/>
    <w:rsid w:val="00DD3B4F"/>
    <w:rsid w:val="00DD538F"/>
    <w:rsid w:val="00DE1BA4"/>
    <w:rsid w:val="00DE2B71"/>
    <w:rsid w:val="00DE4BC5"/>
    <w:rsid w:val="00DE5C66"/>
    <w:rsid w:val="00DE78A6"/>
    <w:rsid w:val="00DF1FE6"/>
    <w:rsid w:val="00DF6B7A"/>
    <w:rsid w:val="00DF7235"/>
    <w:rsid w:val="00E00913"/>
    <w:rsid w:val="00E052FE"/>
    <w:rsid w:val="00E073A0"/>
    <w:rsid w:val="00E1311D"/>
    <w:rsid w:val="00E23249"/>
    <w:rsid w:val="00E238DC"/>
    <w:rsid w:val="00E31884"/>
    <w:rsid w:val="00E32755"/>
    <w:rsid w:val="00E32DCC"/>
    <w:rsid w:val="00E34300"/>
    <w:rsid w:val="00E356AB"/>
    <w:rsid w:val="00E415BE"/>
    <w:rsid w:val="00E43365"/>
    <w:rsid w:val="00E441A8"/>
    <w:rsid w:val="00E44972"/>
    <w:rsid w:val="00E46D65"/>
    <w:rsid w:val="00E477FF"/>
    <w:rsid w:val="00E51F37"/>
    <w:rsid w:val="00E520BD"/>
    <w:rsid w:val="00E53797"/>
    <w:rsid w:val="00E5562B"/>
    <w:rsid w:val="00E56D91"/>
    <w:rsid w:val="00E615BA"/>
    <w:rsid w:val="00E628DF"/>
    <w:rsid w:val="00E63743"/>
    <w:rsid w:val="00E73984"/>
    <w:rsid w:val="00E764FA"/>
    <w:rsid w:val="00E77CC4"/>
    <w:rsid w:val="00E81D70"/>
    <w:rsid w:val="00E84979"/>
    <w:rsid w:val="00E8549F"/>
    <w:rsid w:val="00E854F8"/>
    <w:rsid w:val="00E85A30"/>
    <w:rsid w:val="00E904BB"/>
    <w:rsid w:val="00E90560"/>
    <w:rsid w:val="00E923DD"/>
    <w:rsid w:val="00E92D2B"/>
    <w:rsid w:val="00E941BA"/>
    <w:rsid w:val="00E956E0"/>
    <w:rsid w:val="00EA0FE8"/>
    <w:rsid w:val="00EA2148"/>
    <w:rsid w:val="00EA5A99"/>
    <w:rsid w:val="00EA635C"/>
    <w:rsid w:val="00EB289F"/>
    <w:rsid w:val="00EB2A16"/>
    <w:rsid w:val="00EB2F43"/>
    <w:rsid w:val="00EC1227"/>
    <w:rsid w:val="00EC4CD3"/>
    <w:rsid w:val="00EC554B"/>
    <w:rsid w:val="00ED2C40"/>
    <w:rsid w:val="00ED3843"/>
    <w:rsid w:val="00ED5295"/>
    <w:rsid w:val="00ED5BE5"/>
    <w:rsid w:val="00ED6AE2"/>
    <w:rsid w:val="00ED7231"/>
    <w:rsid w:val="00ED7FB8"/>
    <w:rsid w:val="00EE0083"/>
    <w:rsid w:val="00EE0241"/>
    <w:rsid w:val="00EE0480"/>
    <w:rsid w:val="00EE0CBE"/>
    <w:rsid w:val="00EE2F5B"/>
    <w:rsid w:val="00EE3960"/>
    <w:rsid w:val="00EE3F9A"/>
    <w:rsid w:val="00EE3FFF"/>
    <w:rsid w:val="00EE48BB"/>
    <w:rsid w:val="00EE708F"/>
    <w:rsid w:val="00EE7E05"/>
    <w:rsid w:val="00EF6488"/>
    <w:rsid w:val="00EF6CE5"/>
    <w:rsid w:val="00F039C7"/>
    <w:rsid w:val="00F040C6"/>
    <w:rsid w:val="00F04282"/>
    <w:rsid w:val="00F07615"/>
    <w:rsid w:val="00F11171"/>
    <w:rsid w:val="00F12BF4"/>
    <w:rsid w:val="00F1356E"/>
    <w:rsid w:val="00F13994"/>
    <w:rsid w:val="00F20FDF"/>
    <w:rsid w:val="00F2453C"/>
    <w:rsid w:val="00F24FAB"/>
    <w:rsid w:val="00F25CD6"/>
    <w:rsid w:val="00F25FD6"/>
    <w:rsid w:val="00F27267"/>
    <w:rsid w:val="00F311F0"/>
    <w:rsid w:val="00F354DE"/>
    <w:rsid w:val="00F35A18"/>
    <w:rsid w:val="00F37AB9"/>
    <w:rsid w:val="00F42066"/>
    <w:rsid w:val="00F42B37"/>
    <w:rsid w:val="00F42B77"/>
    <w:rsid w:val="00F4444C"/>
    <w:rsid w:val="00F46259"/>
    <w:rsid w:val="00F47661"/>
    <w:rsid w:val="00F50FFE"/>
    <w:rsid w:val="00F54BF2"/>
    <w:rsid w:val="00F57AC3"/>
    <w:rsid w:val="00F62F1F"/>
    <w:rsid w:val="00F63865"/>
    <w:rsid w:val="00F65006"/>
    <w:rsid w:val="00F65248"/>
    <w:rsid w:val="00F6778A"/>
    <w:rsid w:val="00F70DC4"/>
    <w:rsid w:val="00F71D2A"/>
    <w:rsid w:val="00F72F40"/>
    <w:rsid w:val="00F732B8"/>
    <w:rsid w:val="00F74D18"/>
    <w:rsid w:val="00F766AD"/>
    <w:rsid w:val="00F86002"/>
    <w:rsid w:val="00F86465"/>
    <w:rsid w:val="00F869B6"/>
    <w:rsid w:val="00F876FA"/>
    <w:rsid w:val="00F9388F"/>
    <w:rsid w:val="00F94C12"/>
    <w:rsid w:val="00F94F59"/>
    <w:rsid w:val="00F9666A"/>
    <w:rsid w:val="00F97835"/>
    <w:rsid w:val="00FA4E3A"/>
    <w:rsid w:val="00FB0930"/>
    <w:rsid w:val="00FB0CDA"/>
    <w:rsid w:val="00FB0F7F"/>
    <w:rsid w:val="00FB296A"/>
    <w:rsid w:val="00FB39C3"/>
    <w:rsid w:val="00FB46CD"/>
    <w:rsid w:val="00FB5DC0"/>
    <w:rsid w:val="00FB6335"/>
    <w:rsid w:val="00FB7407"/>
    <w:rsid w:val="00FB7669"/>
    <w:rsid w:val="00FC0C69"/>
    <w:rsid w:val="00FC2BD0"/>
    <w:rsid w:val="00FC3159"/>
    <w:rsid w:val="00FC625E"/>
    <w:rsid w:val="00FC76ED"/>
    <w:rsid w:val="00FC77DD"/>
    <w:rsid w:val="00FD2146"/>
    <w:rsid w:val="00FD2EEE"/>
    <w:rsid w:val="00FD3537"/>
    <w:rsid w:val="00FD3E43"/>
    <w:rsid w:val="00FD553A"/>
    <w:rsid w:val="00FD6459"/>
    <w:rsid w:val="00FD7526"/>
    <w:rsid w:val="00FE0079"/>
    <w:rsid w:val="00FE1779"/>
    <w:rsid w:val="00FE2ABC"/>
    <w:rsid w:val="00FE331B"/>
    <w:rsid w:val="00FE4B9B"/>
    <w:rsid w:val="00FF21B1"/>
    <w:rsid w:val="00FF38C0"/>
    <w:rsid w:val="00FF3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366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14569"/>
    <w:rPr>
      <w:sz w:val="24"/>
      <w:szCs w:val="24"/>
    </w:rPr>
  </w:style>
  <w:style w:type="paragraph" w:styleId="Heading1">
    <w:name w:val="heading 1"/>
    <w:aliases w:val="HCL1"/>
    <w:basedOn w:val="Normal"/>
    <w:next w:val="Normal"/>
    <w:qFormat/>
    <w:rsid w:val="003E5CF5"/>
    <w:pPr>
      <w:keepNext/>
      <w:pageBreakBefore/>
      <w:numPr>
        <w:numId w:val="9"/>
      </w:numPr>
      <w:spacing w:before="240" w:after="60"/>
      <w:outlineLvl w:val="0"/>
    </w:pPr>
    <w:rPr>
      <w:rFonts w:ascii="Arial" w:hAnsi="Arial" w:cs="Arial"/>
      <w:b/>
      <w:bCs/>
      <w:color w:val="00529B"/>
      <w:kern w:val="32"/>
      <w:sz w:val="28"/>
      <w:szCs w:val="32"/>
    </w:rPr>
  </w:style>
  <w:style w:type="paragraph" w:styleId="Heading2">
    <w:name w:val="heading 2"/>
    <w:aliases w:val="HCL2"/>
    <w:basedOn w:val="Normal"/>
    <w:next w:val="Normal"/>
    <w:qFormat/>
    <w:rsid w:val="00FB7669"/>
    <w:pPr>
      <w:keepNext/>
      <w:numPr>
        <w:ilvl w:val="1"/>
        <w:numId w:val="9"/>
      </w:numPr>
      <w:spacing w:before="400" w:after="60"/>
      <w:outlineLvl w:val="1"/>
    </w:pPr>
    <w:rPr>
      <w:rFonts w:ascii="Arial" w:hAnsi="Arial" w:cs="Arial"/>
      <w:b/>
      <w:bCs/>
      <w:iCs/>
      <w:szCs w:val="28"/>
    </w:rPr>
  </w:style>
  <w:style w:type="paragraph" w:styleId="Heading3">
    <w:name w:val="heading 3"/>
    <w:aliases w:val="HCL3"/>
    <w:basedOn w:val="Normal"/>
    <w:next w:val="Normal"/>
    <w:link w:val="Heading3Char"/>
    <w:qFormat/>
    <w:rsid w:val="00FB7669"/>
    <w:pPr>
      <w:keepNext/>
      <w:numPr>
        <w:ilvl w:val="2"/>
        <w:numId w:val="9"/>
      </w:numPr>
      <w:tabs>
        <w:tab w:val="left" w:pos="936"/>
      </w:tabs>
      <w:spacing w:before="400" w:after="60"/>
      <w:outlineLvl w:val="2"/>
    </w:pPr>
    <w:rPr>
      <w:rFonts w:ascii="Arial" w:hAnsi="Arial" w:cs="Arial"/>
      <w:b/>
      <w:bCs/>
      <w:sz w:val="22"/>
      <w:szCs w:val="26"/>
    </w:rPr>
  </w:style>
  <w:style w:type="paragraph" w:styleId="Heading4">
    <w:name w:val="heading 4"/>
    <w:aliases w:val="HCL4"/>
    <w:basedOn w:val="Normal"/>
    <w:next w:val="Normal"/>
    <w:link w:val="Heading4Char"/>
    <w:qFormat/>
    <w:rsid w:val="00FB7669"/>
    <w:pPr>
      <w:keepNext/>
      <w:numPr>
        <w:ilvl w:val="3"/>
        <w:numId w:val="9"/>
      </w:numPr>
      <w:spacing w:before="400" w:after="60"/>
      <w:outlineLvl w:val="3"/>
    </w:pPr>
    <w:rPr>
      <w:rFonts w:ascii="Arial" w:hAnsi="Arial"/>
      <w:b/>
      <w:bCs/>
      <w:sz w:val="22"/>
      <w:szCs w:val="28"/>
    </w:rPr>
  </w:style>
  <w:style w:type="paragraph" w:styleId="Heading5">
    <w:name w:val="heading 5"/>
    <w:aliases w:val="HCL5"/>
    <w:basedOn w:val="Normal"/>
    <w:next w:val="Normal"/>
    <w:qFormat/>
    <w:rsid w:val="00FB7669"/>
    <w:pPr>
      <w:numPr>
        <w:ilvl w:val="4"/>
        <w:numId w:val="9"/>
      </w:numPr>
      <w:spacing w:before="400" w:after="60"/>
      <w:outlineLvl w:val="4"/>
    </w:pPr>
    <w:rPr>
      <w:rFonts w:ascii="Arial" w:hAnsi="Arial"/>
      <w:b/>
      <w:bCs/>
      <w:iCs/>
      <w:sz w:val="22"/>
      <w:szCs w:val="26"/>
    </w:rPr>
  </w:style>
  <w:style w:type="paragraph" w:styleId="Heading6">
    <w:name w:val="heading 6"/>
    <w:aliases w:val="HCL6"/>
    <w:basedOn w:val="Normal"/>
    <w:next w:val="Normal"/>
    <w:link w:val="Heading6Char"/>
    <w:qFormat/>
    <w:rsid w:val="00FB7669"/>
    <w:pPr>
      <w:numPr>
        <w:ilvl w:val="5"/>
        <w:numId w:val="9"/>
      </w:numPr>
      <w:spacing w:before="400" w:after="60"/>
      <w:outlineLvl w:val="5"/>
    </w:pPr>
    <w:rPr>
      <w:rFonts w:ascii="Arial" w:hAnsi="Arial"/>
      <w:b/>
      <w:bCs/>
      <w:sz w:val="20"/>
      <w:szCs w:val="22"/>
    </w:rPr>
  </w:style>
  <w:style w:type="paragraph" w:styleId="Heading7">
    <w:name w:val="heading 7"/>
    <w:aliases w:val="HCL7"/>
    <w:basedOn w:val="Normal"/>
    <w:next w:val="Normal"/>
    <w:qFormat/>
    <w:rsid w:val="00FB7669"/>
    <w:pPr>
      <w:numPr>
        <w:ilvl w:val="6"/>
        <w:numId w:val="9"/>
      </w:numPr>
      <w:spacing w:before="400" w:after="60"/>
      <w:outlineLvl w:val="6"/>
    </w:pPr>
    <w:rPr>
      <w:rFonts w:ascii="Arial" w:hAnsi="Arial"/>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CL3 Char"/>
    <w:link w:val="Heading3"/>
    <w:locked/>
    <w:rsid w:val="00FB7669"/>
    <w:rPr>
      <w:rFonts w:ascii="Arial" w:hAnsi="Arial" w:cs="Arial"/>
      <w:b/>
      <w:bCs/>
      <w:sz w:val="22"/>
      <w:szCs w:val="26"/>
    </w:rPr>
  </w:style>
  <w:style w:type="paragraph" w:customStyle="1" w:styleId="TOC">
    <w:name w:val="TOC"/>
    <w:basedOn w:val="Normal"/>
    <w:rsid w:val="00EF6488"/>
    <w:pPr>
      <w:spacing w:before="120" w:after="480"/>
      <w:jc w:val="center"/>
    </w:pPr>
    <w:rPr>
      <w:rFonts w:ascii="Arial" w:hAnsi="Arial" w:cs="Times New Roman Bold"/>
      <w:b/>
      <w:caps/>
      <w:color w:val="00529B"/>
      <w:sz w:val="32"/>
      <w:lang w:val="en-GB"/>
    </w:rPr>
  </w:style>
  <w:style w:type="paragraph" w:customStyle="1" w:styleId="HCLContactInfo">
    <w:name w:val="HCL_Contact Info"/>
    <w:basedOn w:val="Normal"/>
    <w:rsid w:val="008C1907"/>
    <w:pPr>
      <w:spacing w:before="240" w:after="120"/>
    </w:pPr>
    <w:rPr>
      <w:rFonts w:ascii="Arial" w:hAnsi="Arial" w:cs="Times New Roman Bold"/>
      <w:b/>
      <w:color w:val="00529B"/>
      <w:sz w:val="28"/>
    </w:rPr>
  </w:style>
  <w:style w:type="character" w:styleId="CommentReference">
    <w:name w:val="annotation reference"/>
    <w:semiHidden/>
    <w:rsid w:val="00777B3D"/>
    <w:rPr>
      <w:sz w:val="16"/>
      <w:szCs w:val="16"/>
    </w:rPr>
  </w:style>
  <w:style w:type="paragraph" w:styleId="CommentText">
    <w:name w:val="annotation text"/>
    <w:basedOn w:val="Normal"/>
    <w:link w:val="CommentTextChar"/>
    <w:semiHidden/>
    <w:rsid w:val="00777B3D"/>
    <w:rPr>
      <w:sz w:val="20"/>
      <w:szCs w:val="20"/>
    </w:rPr>
  </w:style>
  <w:style w:type="character" w:customStyle="1" w:styleId="CommentTextChar">
    <w:name w:val="Comment Text Char"/>
    <w:link w:val="CommentText"/>
    <w:locked/>
    <w:rsid w:val="008718CB"/>
    <w:rPr>
      <w:lang w:val="en-US" w:eastAsia="en-US" w:bidi="ar-SA"/>
    </w:rPr>
  </w:style>
  <w:style w:type="paragraph" w:styleId="CommentSubject">
    <w:name w:val="annotation subject"/>
    <w:basedOn w:val="CommentText"/>
    <w:next w:val="CommentText"/>
    <w:semiHidden/>
    <w:rsid w:val="00777B3D"/>
    <w:rPr>
      <w:b/>
      <w:bCs/>
    </w:rPr>
  </w:style>
  <w:style w:type="paragraph" w:styleId="BalloonText">
    <w:name w:val="Balloon Text"/>
    <w:basedOn w:val="Normal"/>
    <w:semiHidden/>
    <w:rsid w:val="00777B3D"/>
    <w:rPr>
      <w:rFonts w:ascii="Tahoma" w:hAnsi="Tahoma" w:cs="Tahoma"/>
      <w:sz w:val="16"/>
      <w:szCs w:val="16"/>
    </w:rPr>
  </w:style>
  <w:style w:type="paragraph" w:customStyle="1" w:styleId="HCLCIHead">
    <w:name w:val="HCL_CI Head"/>
    <w:basedOn w:val="Normal"/>
    <w:rsid w:val="008C1907"/>
    <w:pPr>
      <w:spacing w:before="240" w:after="120"/>
    </w:pPr>
    <w:rPr>
      <w:rFonts w:ascii="Arial" w:hAnsi="Arial" w:cs="Times New Roman Bold"/>
      <w:b/>
      <w:color w:val="00529B"/>
      <w:lang w:val="en-GB"/>
    </w:rPr>
  </w:style>
  <w:style w:type="table" w:styleId="TableGrid">
    <w:name w:val="Table Grid"/>
    <w:basedOn w:val="TableNormal"/>
    <w:rsid w:val="00A97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THead">
    <w:name w:val="HCL_THead"/>
    <w:basedOn w:val="Normal"/>
    <w:next w:val="Normal"/>
    <w:link w:val="HCLTHeadCharChar"/>
    <w:rsid w:val="00CB22F0"/>
    <w:pPr>
      <w:spacing w:before="40" w:after="40" w:line="260" w:lineRule="exact"/>
    </w:pPr>
    <w:rPr>
      <w:rFonts w:ascii="Arial" w:hAnsi="Arial"/>
      <w:b/>
      <w:sz w:val="20"/>
    </w:rPr>
  </w:style>
  <w:style w:type="character" w:customStyle="1" w:styleId="HCLTHeadCharChar">
    <w:name w:val="HCL_THead Char Char"/>
    <w:link w:val="HCLTHead"/>
    <w:rsid w:val="00CB22F0"/>
    <w:rPr>
      <w:rFonts w:ascii="Arial" w:hAnsi="Arial"/>
      <w:b/>
      <w:szCs w:val="24"/>
      <w:lang w:val="en-US" w:eastAsia="en-US" w:bidi="ar-SA"/>
    </w:rPr>
  </w:style>
  <w:style w:type="paragraph" w:customStyle="1" w:styleId="HCLTBullet1">
    <w:name w:val="HCL_TBullet 1"/>
    <w:basedOn w:val="Normal"/>
    <w:link w:val="HCLTBullet1CharChar"/>
    <w:rsid w:val="005E3972"/>
    <w:pPr>
      <w:numPr>
        <w:numId w:val="1"/>
      </w:numPr>
      <w:tabs>
        <w:tab w:val="clear" w:pos="144"/>
        <w:tab w:val="left" w:pos="288"/>
      </w:tabs>
      <w:spacing w:before="40" w:after="40" w:line="260" w:lineRule="exact"/>
      <w:ind w:left="288" w:hanging="288"/>
    </w:pPr>
    <w:rPr>
      <w:rFonts w:ascii="Arial" w:hAnsi="Arial"/>
      <w:sz w:val="20"/>
    </w:rPr>
  </w:style>
  <w:style w:type="character" w:customStyle="1" w:styleId="HCLTBullet1CharChar">
    <w:name w:val="HCL_TBullet 1 Char Char"/>
    <w:link w:val="HCLTBullet1"/>
    <w:rsid w:val="005E3972"/>
    <w:rPr>
      <w:rFonts w:ascii="Arial" w:hAnsi="Arial"/>
      <w:szCs w:val="24"/>
    </w:rPr>
  </w:style>
  <w:style w:type="paragraph" w:styleId="TOC1">
    <w:name w:val="toc 1"/>
    <w:basedOn w:val="Normal"/>
    <w:next w:val="Normal"/>
    <w:autoRedefine/>
    <w:uiPriority w:val="39"/>
    <w:qFormat/>
    <w:rsid w:val="00E052FE"/>
    <w:pPr>
      <w:tabs>
        <w:tab w:val="left" w:pos="475"/>
        <w:tab w:val="right" w:leader="dot" w:pos="9350"/>
      </w:tabs>
      <w:spacing w:before="240" w:after="240"/>
    </w:pPr>
    <w:rPr>
      <w:rFonts w:ascii="Arial" w:hAnsi="Arial"/>
    </w:rPr>
  </w:style>
  <w:style w:type="paragraph" w:styleId="TOC2">
    <w:name w:val="toc 2"/>
    <w:basedOn w:val="Normal"/>
    <w:next w:val="Normal"/>
    <w:autoRedefine/>
    <w:uiPriority w:val="39"/>
    <w:qFormat/>
    <w:rsid w:val="00367F5C"/>
    <w:pPr>
      <w:tabs>
        <w:tab w:val="left" w:pos="960"/>
        <w:tab w:val="right" w:leader="dot" w:pos="9360"/>
      </w:tabs>
      <w:spacing w:before="120" w:after="120"/>
      <w:ind w:left="486"/>
    </w:pPr>
    <w:rPr>
      <w:rFonts w:ascii="Arial" w:hAnsi="Arial"/>
      <w:sz w:val="22"/>
    </w:rPr>
  </w:style>
  <w:style w:type="paragraph" w:styleId="DocumentMap">
    <w:name w:val="Document Map"/>
    <w:basedOn w:val="Normal"/>
    <w:semiHidden/>
    <w:rsid w:val="00382325"/>
    <w:pPr>
      <w:shd w:val="clear" w:color="auto" w:fill="000080"/>
    </w:pPr>
    <w:rPr>
      <w:rFonts w:ascii="Tahoma" w:hAnsi="Tahoma" w:cs="Tahoma"/>
      <w:sz w:val="20"/>
      <w:szCs w:val="20"/>
    </w:rPr>
  </w:style>
  <w:style w:type="paragraph" w:customStyle="1" w:styleId="HCLTTextBold">
    <w:name w:val="HCL_TTextBold"/>
    <w:basedOn w:val="Normal"/>
    <w:rsid w:val="00CB22F0"/>
    <w:pPr>
      <w:spacing w:before="40" w:after="40" w:line="260" w:lineRule="exact"/>
    </w:pPr>
    <w:rPr>
      <w:rFonts w:ascii="Arial" w:hAnsi="Arial"/>
      <w:b/>
      <w:sz w:val="20"/>
    </w:rPr>
  </w:style>
  <w:style w:type="paragraph" w:customStyle="1" w:styleId="HCLTBBullet">
    <w:name w:val="HCL_TBBullet"/>
    <w:basedOn w:val="HCLTBullet1"/>
    <w:next w:val="Normal"/>
    <w:link w:val="HCLTBBulletCharChar"/>
    <w:rsid w:val="00382325"/>
    <w:rPr>
      <w:b/>
    </w:rPr>
  </w:style>
  <w:style w:type="character" w:customStyle="1" w:styleId="HCLTBBulletCharChar">
    <w:name w:val="HCL_TBBullet Char Char"/>
    <w:link w:val="HCLTBBullet"/>
    <w:rsid w:val="00382325"/>
    <w:rPr>
      <w:rFonts w:ascii="Arial" w:hAnsi="Arial"/>
      <w:b/>
      <w:szCs w:val="24"/>
    </w:rPr>
  </w:style>
  <w:style w:type="character" w:styleId="Hyperlink">
    <w:name w:val="Hyperlink"/>
    <w:uiPriority w:val="99"/>
    <w:rsid w:val="003C31C0"/>
    <w:rPr>
      <w:color w:val="0000FF"/>
      <w:u w:val="single"/>
    </w:rPr>
  </w:style>
  <w:style w:type="paragraph" w:customStyle="1" w:styleId="BodyTextBoldCenter">
    <w:name w:val="Body Text Bold Center"/>
    <w:basedOn w:val="Normal"/>
    <w:next w:val="Normal"/>
    <w:rsid w:val="00B17140"/>
    <w:pPr>
      <w:jc w:val="center"/>
    </w:pPr>
    <w:rPr>
      <w:rFonts w:ascii="Arial Bold" w:hAnsi="Arial Bold"/>
      <w:b/>
      <w:bCs/>
      <w:color w:val="003366"/>
      <w:sz w:val="22"/>
      <w:szCs w:val="22"/>
    </w:rPr>
  </w:style>
  <w:style w:type="paragraph" w:customStyle="1" w:styleId="HCLBodyText">
    <w:name w:val="HCL_Body Text"/>
    <w:basedOn w:val="Normal"/>
    <w:rsid w:val="008A4FAF"/>
    <w:pPr>
      <w:spacing w:before="120" w:after="120" w:line="260" w:lineRule="exact"/>
      <w:jc w:val="both"/>
    </w:pPr>
    <w:rPr>
      <w:rFonts w:ascii="Arial" w:eastAsia="MS Mincho" w:hAnsi="Arial"/>
      <w:sz w:val="20"/>
      <w:lang w:eastAsia="ja-JP"/>
    </w:rPr>
  </w:style>
  <w:style w:type="paragraph" w:customStyle="1" w:styleId="HCLBullet1">
    <w:name w:val="HCL_Bullet1"/>
    <w:basedOn w:val="Normal"/>
    <w:rsid w:val="00E81D70"/>
    <w:pPr>
      <w:numPr>
        <w:numId w:val="2"/>
      </w:numPr>
      <w:spacing w:before="60" w:after="60" w:line="260" w:lineRule="exact"/>
      <w:jc w:val="both"/>
    </w:pPr>
    <w:rPr>
      <w:rFonts w:ascii="Arial" w:eastAsia="MS Mincho" w:hAnsi="Arial"/>
      <w:sz w:val="20"/>
      <w:lang w:eastAsia="ja-JP"/>
    </w:rPr>
  </w:style>
  <w:style w:type="paragraph" w:customStyle="1" w:styleId="HCLBullet2">
    <w:name w:val="HCL_Bullet2"/>
    <w:basedOn w:val="Normal"/>
    <w:rsid w:val="00E81D70"/>
    <w:pPr>
      <w:numPr>
        <w:ilvl w:val="1"/>
        <w:numId w:val="2"/>
      </w:numPr>
      <w:spacing w:before="60" w:after="60" w:line="260" w:lineRule="exact"/>
      <w:jc w:val="both"/>
    </w:pPr>
    <w:rPr>
      <w:rFonts w:ascii="Arial" w:eastAsia="MS Mincho" w:hAnsi="Arial"/>
      <w:sz w:val="20"/>
      <w:lang w:eastAsia="ja-JP"/>
    </w:rPr>
  </w:style>
  <w:style w:type="paragraph" w:customStyle="1" w:styleId="HCLBullet3">
    <w:name w:val="HCL_Bullet3"/>
    <w:basedOn w:val="Normal"/>
    <w:rsid w:val="00E81D70"/>
    <w:pPr>
      <w:numPr>
        <w:ilvl w:val="2"/>
        <w:numId w:val="2"/>
      </w:numPr>
      <w:spacing w:before="60" w:after="60" w:line="260" w:lineRule="exact"/>
      <w:jc w:val="both"/>
    </w:pPr>
    <w:rPr>
      <w:rFonts w:ascii="Arial" w:eastAsia="MS Mincho" w:hAnsi="Arial"/>
      <w:sz w:val="20"/>
      <w:lang w:eastAsia="ja-JP"/>
    </w:rPr>
  </w:style>
  <w:style w:type="paragraph" w:customStyle="1" w:styleId="HCLNotes">
    <w:name w:val="HCL_Notes"/>
    <w:basedOn w:val="HCLBodyText"/>
    <w:rsid w:val="008B660D"/>
    <w:pPr>
      <w:spacing w:before="40" w:after="40"/>
    </w:pPr>
    <w:rPr>
      <w:i/>
      <w:sz w:val="16"/>
    </w:rPr>
  </w:style>
  <w:style w:type="paragraph" w:customStyle="1" w:styleId="HCLNumtext">
    <w:name w:val="HCL_Numtext"/>
    <w:basedOn w:val="HCLBodyText"/>
    <w:rsid w:val="00CB22F0"/>
    <w:pPr>
      <w:numPr>
        <w:numId w:val="3"/>
      </w:numPr>
      <w:spacing w:before="40" w:after="40"/>
    </w:pPr>
  </w:style>
  <w:style w:type="paragraph" w:customStyle="1" w:styleId="HCLSpacer">
    <w:name w:val="HCL_Spacer"/>
    <w:rsid w:val="007253BF"/>
    <w:rPr>
      <w:rFonts w:ascii="Arial" w:eastAsia="MS Mincho" w:hAnsi="Arial"/>
      <w:sz w:val="16"/>
      <w:szCs w:val="24"/>
      <w:lang w:eastAsia="ja-JP"/>
    </w:rPr>
  </w:style>
  <w:style w:type="paragraph" w:customStyle="1" w:styleId="HCLBoldBodyText">
    <w:name w:val="HCL_Bold Body Text"/>
    <w:link w:val="HCLBoldBodyTextChar"/>
    <w:rsid w:val="00CB22F0"/>
    <w:pPr>
      <w:spacing w:before="120" w:after="120" w:line="260" w:lineRule="exact"/>
      <w:jc w:val="both"/>
    </w:pPr>
    <w:rPr>
      <w:rFonts w:ascii="Arial" w:eastAsia="MS Mincho" w:hAnsi="Arial" w:cs="Times New Roman Bold"/>
      <w:b/>
      <w:szCs w:val="24"/>
      <w:lang w:eastAsia="ja-JP"/>
    </w:rPr>
  </w:style>
  <w:style w:type="character" w:customStyle="1" w:styleId="HCLBoldBodyTextChar">
    <w:name w:val="HCL_Bold Body Text Char"/>
    <w:link w:val="HCLBoldBodyText"/>
    <w:rsid w:val="00CB22F0"/>
    <w:rPr>
      <w:rFonts w:ascii="Arial" w:eastAsia="MS Mincho" w:hAnsi="Arial" w:cs="Times New Roman Bold"/>
      <w:b/>
      <w:szCs w:val="24"/>
      <w:lang w:val="en-US" w:eastAsia="ja-JP" w:bidi="ar-SA"/>
    </w:rPr>
  </w:style>
  <w:style w:type="paragraph" w:customStyle="1" w:styleId="HCLTableText">
    <w:name w:val="HCL_Table Text"/>
    <w:basedOn w:val="Normal"/>
    <w:rsid w:val="00CB22F0"/>
    <w:pPr>
      <w:spacing w:before="40" w:after="40" w:line="260" w:lineRule="exact"/>
    </w:pPr>
    <w:rPr>
      <w:rFonts w:ascii="Arial" w:hAnsi="Arial" w:cs="Arial"/>
      <w:sz w:val="20"/>
      <w:szCs w:val="20"/>
    </w:rPr>
  </w:style>
  <w:style w:type="paragraph" w:customStyle="1" w:styleId="HCLColorBodyText">
    <w:name w:val="HCL_Color Body Text"/>
    <w:link w:val="HCLColorBodyTextChar"/>
    <w:rsid w:val="000623F0"/>
    <w:pPr>
      <w:spacing w:before="120" w:after="120" w:line="260" w:lineRule="exact"/>
      <w:jc w:val="both"/>
    </w:pPr>
    <w:rPr>
      <w:rFonts w:ascii="Arial" w:eastAsia="MS Mincho" w:hAnsi="Arial"/>
      <w:color w:val="00529B"/>
      <w:szCs w:val="24"/>
      <w:lang w:eastAsia="ja-JP"/>
    </w:rPr>
  </w:style>
  <w:style w:type="character" w:customStyle="1" w:styleId="HCLColorBodyTextChar">
    <w:name w:val="HCL_Color Body Text Char"/>
    <w:link w:val="HCLColorBodyText"/>
    <w:rsid w:val="000623F0"/>
    <w:rPr>
      <w:rFonts w:ascii="Arial" w:eastAsia="MS Mincho" w:hAnsi="Arial"/>
      <w:color w:val="00529B"/>
      <w:szCs w:val="24"/>
      <w:lang w:val="en-US" w:eastAsia="ja-JP" w:bidi="ar-SA"/>
    </w:rPr>
  </w:style>
  <w:style w:type="paragraph" w:customStyle="1" w:styleId="HCLImagetext">
    <w:name w:val="HCL_Image text"/>
    <w:rsid w:val="003C0599"/>
    <w:pPr>
      <w:spacing w:before="60" w:after="240"/>
      <w:jc w:val="center"/>
    </w:pPr>
    <w:rPr>
      <w:rFonts w:ascii="Arial" w:eastAsia="MS Mincho" w:hAnsi="Arial" w:cs="Times New Roman Bold"/>
      <w:b/>
      <w:color w:val="4B4B4B"/>
      <w:szCs w:val="24"/>
      <w:lang w:eastAsia="ja-JP"/>
    </w:rPr>
  </w:style>
  <w:style w:type="paragraph" w:customStyle="1" w:styleId="HCLTablett">
    <w:name w:val="HCL_Table tt"/>
    <w:rsid w:val="008E6C7B"/>
    <w:pPr>
      <w:spacing w:before="240" w:after="240"/>
      <w:jc w:val="center"/>
    </w:pPr>
    <w:rPr>
      <w:rFonts w:ascii="Arial Bold" w:eastAsia="MS Mincho" w:hAnsi="Arial Bold" w:cs="Times New Roman Bold"/>
      <w:b/>
      <w:color w:val="5F5F5F"/>
      <w:szCs w:val="24"/>
      <w:lang w:eastAsia="ja-JP"/>
    </w:rPr>
  </w:style>
  <w:style w:type="paragraph" w:styleId="TOC3">
    <w:name w:val="toc 3"/>
    <w:basedOn w:val="Normal"/>
    <w:next w:val="Normal"/>
    <w:autoRedefine/>
    <w:uiPriority w:val="39"/>
    <w:qFormat/>
    <w:rsid w:val="00367F5C"/>
    <w:pPr>
      <w:tabs>
        <w:tab w:val="left" w:pos="1683"/>
        <w:tab w:val="right" w:leader="dot" w:pos="9350"/>
      </w:tabs>
      <w:spacing w:before="60" w:after="60"/>
      <w:ind w:left="981"/>
    </w:pPr>
    <w:rPr>
      <w:rFonts w:ascii="Arial" w:hAnsi="Arial"/>
      <w:sz w:val="20"/>
    </w:rPr>
  </w:style>
  <w:style w:type="paragraph" w:styleId="TableofFigures">
    <w:name w:val="table of figures"/>
    <w:basedOn w:val="Normal"/>
    <w:next w:val="Normal"/>
    <w:semiHidden/>
    <w:rsid w:val="001979C1"/>
    <w:pPr>
      <w:spacing w:before="120" w:after="120"/>
    </w:pPr>
    <w:rPr>
      <w:rFonts w:ascii="Arial" w:hAnsi="Arial"/>
    </w:rPr>
  </w:style>
  <w:style w:type="paragraph" w:customStyle="1" w:styleId="HCLH1Hdr-noidx">
    <w:name w:val="HCL H1 Hdr - no idx"/>
    <w:basedOn w:val="Normal"/>
    <w:next w:val="Normal"/>
    <w:autoRedefine/>
    <w:semiHidden/>
    <w:rsid w:val="00E1311D"/>
    <w:pPr>
      <w:keepNext/>
      <w:keepLines/>
      <w:pBdr>
        <w:bottom w:val="single" w:sz="8" w:space="8" w:color="808080"/>
      </w:pBdr>
      <w:tabs>
        <w:tab w:val="left" w:pos="0"/>
        <w:tab w:val="left" w:pos="180"/>
        <w:tab w:val="left" w:pos="720"/>
      </w:tabs>
      <w:adjustRightInd w:val="0"/>
      <w:spacing w:after="120" w:line="280" w:lineRule="atLeast"/>
      <w:textAlignment w:val="baseline"/>
    </w:pPr>
    <w:rPr>
      <w:rFonts w:ascii="Arial" w:hAnsi="Arial"/>
      <w:bCs/>
      <w:color w:val="1761AC"/>
      <w:sz w:val="28"/>
      <w:szCs w:val="28"/>
    </w:rPr>
  </w:style>
  <w:style w:type="paragraph" w:customStyle="1" w:styleId="HCLP2Divider">
    <w:name w:val="HCL P2 Divider"/>
    <w:basedOn w:val="Normal"/>
    <w:next w:val="Normal"/>
    <w:autoRedefine/>
    <w:semiHidden/>
    <w:rsid w:val="00E1311D"/>
    <w:pPr>
      <w:widowControl w:val="0"/>
      <w:pBdr>
        <w:bottom w:val="single" w:sz="8" w:space="1" w:color="808080"/>
      </w:pBdr>
      <w:adjustRightInd w:val="0"/>
      <w:spacing w:line="280" w:lineRule="atLeast"/>
      <w:textAlignment w:val="baseline"/>
    </w:pPr>
    <w:rPr>
      <w:rFonts w:ascii="Arial" w:hAnsi="Arial"/>
      <w:sz w:val="20"/>
      <w:szCs w:val="20"/>
    </w:rPr>
  </w:style>
  <w:style w:type="paragraph" w:customStyle="1" w:styleId="Default">
    <w:name w:val="Default"/>
    <w:rsid w:val="00FB46CD"/>
    <w:pPr>
      <w:autoSpaceDE w:val="0"/>
      <w:autoSpaceDN w:val="0"/>
      <w:adjustRightInd w:val="0"/>
    </w:pPr>
    <w:rPr>
      <w:rFonts w:ascii="Arial" w:hAnsi="Arial" w:cs="Arial"/>
      <w:color w:val="000000"/>
      <w:sz w:val="24"/>
      <w:szCs w:val="24"/>
    </w:rPr>
  </w:style>
  <w:style w:type="paragraph" w:styleId="Header">
    <w:name w:val="header"/>
    <w:basedOn w:val="Normal"/>
    <w:rsid w:val="005A7357"/>
    <w:pPr>
      <w:tabs>
        <w:tab w:val="center" w:pos="4320"/>
        <w:tab w:val="right" w:pos="8640"/>
      </w:tabs>
    </w:pPr>
  </w:style>
  <w:style w:type="paragraph" w:styleId="Footer">
    <w:name w:val="footer"/>
    <w:basedOn w:val="Normal"/>
    <w:link w:val="FooterChar"/>
    <w:uiPriority w:val="99"/>
    <w:rsid w:val="003F2A41"/>
    <w:pPr>
      <w:tabs>
        <w:tab w:val="center" w:pos="4320"/>
        <w:tab w:val="right" w:pos="8640"/>
      </w:tabs>
    </w:pPr>
  </w:style>
  <w:style w:type="paragraph" w:customStyle="1" w:styleId="HCLBoldText">
    <w:name w:val="HCL_Bold Text"/>
    <w:link w:val="HCLBoldTextChar"/>
    <w:rsid w:val="00A87590"/>
    <w:pPr>
      <w:spacing w:before="320" w:after="60"/>
    </w:pPr>
    <w:rPr>
      <w:rFonts w:ascii="Arial" w:eastAsia="MS Mincho" w:hAnsi="Arial"/>
      <w:b/>
      <w:szCs w:val="24"/>
      <w:lang w:eastAsia="ja-JP"/>
    </w:rPr>
  </w:style>
  <w:style w:type="character" w:customStyle="1" w:styleId="HCLBoldTextChar">
    <w:name w:val="HCL_Bold Text Char"/>
    <w:link w:val="HCLBoldText"/>
    <w:rsid w:val="00A87590"/>
    <w:rPr>
      <w:rFonts w:ascii="Arial" w:eastAsia="MS Mincho" w:hAnsi="Arial"/>
      <w:b/>
      <w:szCs w:val="24"/>
      <w:lang w:val="en-US" w:eastAsia="ja-JP" w:bidi="ar-SA"/>
    </w:rPr>
  </w:style>
  <w:style w:type="paragraph" w:customStyle="1" w:styleId="HCLParaHead">
    <w:name w:val="HCL_Para Head"/>
    <w:rsid w:val="003638C6"/>
    <w:pPr>
      <w:spacing w:before="320" w:after="120"/>
    </w:pPr>
    <w:rPr>
      <w:rFonts w:ascii="Arial" w:eastAsia="MS Mincho" w:hAnsi="Arial"/>
      <w:b/>
      <w:sz w:val="22"/>
      <w:szCs w:val="24"/>
      <w:lang w:eastAsia="ja-JP"/>
    </w:rPr>
  </w:style>
  <w:style w:type="paragraph" w:customStyle="1" w:styleId="HCLImage">
    <w:name w:val="HCL_Image"/>
    <w:next w:val="HCLBodyText"/>
    <w:rsid w:val="008A4FAF"/>
    <w:pPr>
      <w:spacing w:before="240" w:after="60"/>
      <w:jc w:val="center"/>
    </w:pPr>
    <w:rPr>
      <w:rFonts w:ascii="Arial" w:eastAsia="MS Mincho" w:hAnsi="Arial"/>
      <w:szCs w:val="17"/>
      <w:lang w:eastAsia="ja-JP"/>
    </w:rPr>
  </w:style>
  <w:style w:type="paragraph" w:customStyle="1" w:styleId="HCLItalicText">
    <w:name w:val="HCL_Italic Text"/>
    <w:rsid w:val="00C9225B"/>
    <w:pPr>
      <w:spacing w:before="120" w:after="120" w:line="260" w:lineRule="exact"/>
      <w:jc w:val="both"/>
    </w:pPr>
    <w:rPr>
      <w:rFonts w:ascii="Arial" w:eastAsia="MS Mincho" w:hAnsi="Arial"/>
      <w:i/>
      <w:szCs w:val="24"/>
      <w:lang w:eastAsia="ja-JP"/>
    </w:rPr>
  </w:style>
  <w:style w:type="paragraph" w:customStyle="1" w:styleId="HCLIndentText025">
    <w:name w:val="HCL_Indent Text_0.25"/>
    <w:rsid w:val="008A4FAF"/>
    <w:pPr>
      <w:spacing w:before="120" w:after="120" w:line="260" w:lineRule="exact"/>
      <w:ind w:left="360"/>
      <w:jc w:val="both"/>
    </w:pPr>
    <w:rPr>
      <w:rFonts w:ascii="Arial" w:eastAsia="MS Mincho" w:hAnsi="Arial"/>
      <w:szCs w:val="24"/>
      <w:lang w:eastAsia="ja-JP"/>
    </w:rPr>
  </w:style>
  <w:style w:type="paragraph" w:customStyle="1" w:styleId="HCLIndentText05">
    <w:name w:val="HCL_Indent Text_0.5"/>
    <w:rsid w:val="008A4FAF"/>
    <w:pPr>
      <w:spacing w:before="120" w:after="120" w:line="260" w:lineRule="exact"/>
      <w:ind w:left="720"/>
      <w:jc w:val="both"/>
    </w:pPr>
    <w:rPr>
      <w:rFonts w:ascii="Arial" w:eastAsia="MS Mincho" w:hAnsi="Arial"/>
      <w:szCs w:val="24"/>
      <w:lang w:eastAsia="ja-JP"/>
    </w:rPr>
  </w:style>
  <w:style w:type="paragraph" w:customStyle="1" w:styleId="HCLIndentText075">
    <w:name w:val="HCL_Indent Text_0.75"/>
    <w:basedOn w:val="BalloonText"/>
    <w:rsid w:val="008A4FAF"/>
    <w:pPr>
      <w:spacing w:before="120" w:after="120" w:line="260" w:lineRule="exact"/>
      <w:ind w:left="1080"/>
      <w:jc w:val="both"/>
    </w:pPr>
    <w:rPr>
      <w:rFonts w:ascii="Arial" w:hAnsi="Arial"/>
      <w:sz w:val="20"/>
    </w:rPr>
  </w:style>
  <w:style w:type="paragraph" w:customStyle="1" w:styleId="FrontPageHeadingText">
    <w:name w:val="FrontPageHeadingText"/>
    <w:basedOn w:val="Normal"/>
    <w:next w:val="Normal"/>
    <w:rsid w:val="00BC7BF8"/>
    <w:pPr>
      <w:widowControl w:val="0"/>
      <w:spacing w:before="40" w:after="40" w:line="600" w:lineRule="exact"/>
    </w:pPr>
    <w:rPr>
      <w:rFonts w:ascii="Arial Bold" w:hAnsi="Arial Bold"/>
      <w:b/>
      <w:color w:val="FFFFFF"/>
      <w:sz w:val="60"/>
      <w:szCs w:val="20"/>
    </w:rPr>
  </w:style>
  <w:style w:type="paragraph" w:customStyle="1" w:styleId="HCLAlphaText">
    <w:name w:val="HCL_Alpha Text"/>
    <w:rsid w:val="000541AE"/>
    <w:pPr>
      <w:numPr>
        <w:numId w:val="4"/>
      </w:numPr>
      <w:spacing w:before="40" w:after="40" w:line="260" w:lineRule="exact"/>
    </w:pPr>
    <w:rPr>
      <w:rFonts w:ascii="Arial" w:hAnsi="Arial"/>
      <w:szCs w:val="24"/>
      <w:lang w:val="en-GB"/>
    </w:rPr>
  </w:style>
  <w:style w:type="paragraph" w:customStyle="1" w:styleId="HCLAlphaTextSmall">
    <w:name w:val="HCL_Alpha Text Small"/>
    <w:rsid w:val="00364814"/>
    <w:pPr>
      <w:numPr>
        <w:numId w:val="5"/>
      </w:numPr>
      <w:spacing w:before="40" w:after="40" w:line="260" w:lineRule="exact"/>
    </w:pPr>
    <w:rPr>
      <w:rFonts w:ascii="Arial" w:hAnsi="Arial"/>
      <w:szCs w:val="24"/>
      <w:lang w:val="en-GB"/>
    </w:rPr>
  </w:style>
  <w:style w:type="paragraph" w:customStyle="1" w:styleId="HCLRomanText">
    <w:name w:val="HCL_Roman Text"/>
    <w:rsid w:val="00F97835"/>
    <w:pPr>
      <w:numPr>
        <w:numId w:val="6"/>
      </w:numPr>
      <w:spacing w:before="40" w:after="40" w:line="260" w:lineRule="exact"/>
    </w:pPr>
    <w:rPr>
      <w:rFonts w:ascii="Arial" w:hAnsi="Arial"/>
      <w:szCs w:val="24"/>
      <w:lang w:val="en-GB"/>
    </w:rPr>
  </w:style>
  <w:style w:type="paragraph" w:customStyle="1" w:styleId="HCLDBullet1">
    <w:name w:val="HCL_DBullet1"/>
    <w:basedOn w:val="Normal"/>
    <w:rsid w:val="00E81D70"/>
    <w:pPr>
      <w:tabs>
        <w:tab w:val="left" w:pos="360"/>
      </w:tabs>
      <w:spacing w:before="60" w:after="60" w:line="260" w:lineRule="exact"/>
      <w:ind w:left="360" w:hanging="360"/>
      <w:jc w:val="both"/>
    </w:pPr>
    <w:rPr>
      <w:rFonts w:ascii="Arial" w:hAnsi="Arial"/>
      <w:sz w:val="20"/>
      <w:lang w:val="en-GB"/>
    </w:rPr>
  </w:style>
  <w:style w:type="paragraph" w:customStyle="1" w:styleId="HCLDBullet2">
    <w:name w:val="HCL_DBullet2"/>
    <w:basedOn w:val="Normal"/>
    <w:rsid w:val="00E81D70"/>
    <w:pPr>
      <w:tabs>
        <w:tab w:val="left" w:pos="720"/>
      </w:tabs>
      <w:spacing w:before="60" w:after="60" w:line="260" w:lineRule="exact"/>
      <w:ind w:left="720" w:hanging="360"/>
      <w:jc w:val="both"/>
    </w:pPr>
    <w:rPr>
      <w:rFonts w:ascii="Arial" w:hAnsi="Arial"/>
      <w:sz w:val="20"/>
    </w:rPr>
  </w:style>
  <w:style w:type="paragraph" w:customStyle="1" w:styleId="HCLDBullet3">
    <w:name w:val="HCL_DBullet3"/>
    <w:basedOn w:val="Normal"/>
    <w:rsid w:val="00E81D70"/>
    <w:pPr>
      <w:tabs>
        <w:tab w:val="left" w:pos="1080"/>
      </w:tabs>
      <w:spacing w:before="60" w:after="60" w:line="260" w:lineRule="exact"/>
      <w:ind w:left="1800" w:hanging="1080"/>
      <w:jc w:val="both"/>
    </w:pPr>
    <w:rPr>
      <w:rFonts w:ascii="Arial" w:hAnsi="Arial"/>
      <w:sz w:val="20"/>
    </w:rPr>
  </w:style>
  <w:style w:type="paragraph" w:customStyle="1" w:styleId="HCLTBullet2">
    <w:name w:val="HCL_TBullet2"/>
    <w:basedOn w:val="Normal"/>
    <w:rsid w:val="008A5283"/>
    <w:pPr>
      <w:numPr>
        <w:numId w:val="7"/>
      </w:numPr>
      <w:tabs>
        <w:tab w:val="clear" w:pos="1008"/>
        <w:tab w:val="left" w:pos="0"/>
        <w:tab w:val="left" w:pos="288"/>
      </w:tabs>
      <w:spacing w:before="40" w:after="40" w:line="260" w:lineRule="exact"/>
      <w:ind w:left="576" w:hanging="288"/>
    </w:pPr>
    <w:rPr>
      <w:rFonts w:ascii="Arial" w:hAnsi="Arial"/>
      <w:sz w:val="20"/>
    </w:rPr>
  </w:style>
  <w:style w:type="paragraph" w:customStyle="1" w:styleId="HCLTBullet3">
    <w:name w:val="HCL_TBullet3"/>
    <w:basedOn w:val="Normal"/>
    <w:rsid w:val="003A0488"/>
    <w:pPr>
      <w:numPr>
        <w:numId w:val="8"/>
      </w:numPr>
      <w:tabs>
        <w:tab w:val="clear" w:pos="720"/>
        <w:tab w:val="left" w:pos="864"/>
      </w:tabs>
      <w:spacing w:before="40" w:after="40" w:line="260" w:lineRule="exact"/>
      <w:ind w:left="864" w:hanging="288"/>
    </w:pPr>
    <w:rPr>
      <w:rFonts w:ascii="Arial" w:hAnsi="Arial"/>
      <w:sz w:val="20"/>
    </w:rPr>
  </w:style>
  <w:style w:type="character" w:customStyle="1" w:styleId="Heading4Char">
    <w:name w:val="Heading 4 Char"/>
    <w:aliases w:val="HCL4 Char"/>
    <w:link w:val="Heading4"/>
    <w:rsid w:val="00FB7669"/>
    <w:rPr>
      <w:rFonts w:ascii="Arial" w:hAnsi="Arial"/>
      <w:b/>
      <w:bCs/>
      <w:sz w:val="22"/>
      <w:szCs w:val="28"/>
    </w:rPr>
  </w:style>
  <w:style w:type="character" w:customStyle="1" w:styleId="Heading6Char">
    <w:name w:val="Heading 6 Char"/>
    <w:aliases w:val="HCL6 Char"/>
    <w:link w:val="Heading6"/>
    <w:rsid w:val="00FB7669"/>
    <w:rPr>
      <w:rFonts w:ascii="Arial" w:hAnsi="Arial"/>
      <w:b/>
      <w:bCs/>
      <w:szCs w:val="22"/>
    </w:rPr>
  </w:style>
  <w:style w:type="paragraph" w:customStyle="1" w:styleId="QUESTIONS">
    <w:name w:val="QUESTIONS"/>
    <w:basedOn w:val="HCLBodyText"/>
    <w:qFormat/>
    <w:rsid w:val="00964576"/>
    <w:pPr>
      <w:pageBreakBefore/>
      <w:jc w:val="left"/>
    </w:pPr>
    <w:rPr>
      <w:b/>
      <w:color w:val="00529B"/>
      <w:sz w:val="22"/>
      <w:lang w:val="en-GB"/>
    </w:rPr>
  </w:style>
  <w:style w:type="character" w:customStyle="1" w:styleId="FooterChar">
    <w:name w:val="Footer Char"/>
    <w:basedOn w:val="DefaultParagraphFont"/>
    <w:link w:val="Footer"/>
    <w:uiPriority w:val="99"/>
    <w:rsid w:val="00095C00"/>
    <w:rPr>
      <w:sz w:val="24"/>
      <w:szCs w:val="24"/>
    </w:rPr>
  </w:style>
  <w:style w:type="paragraph" w:styleId="TOCHeading">
    <w:name w:val="TOC Heading"/>
    <w:basedOn w:val="Heading1"/>
    <w:next w:val="Normal"/>
    <w:uiPriority w:val="39"/>
    <w:unhideWhenUsed/>
    <w:qFormat/>
    <w:rsid w:val="009B2F3A"/>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paragraph" w:styleId="ListParagraph">
    <w:name w:val="List Paragraph"/>
    <w:basedOn w:val="Normal"/>
    <w:uiPriority w:val="34"/>
    <w:qFormat/>
    <w:rsid w:val="009B2F3A"/>
    <w:pPr>
      <w:spacing w:after="200" w:line="276" w:lineRule="auto"/>
      <w:ind w:left="720"/>
      <w:contextualSpacing/>
    </w:pPr>
    <w:rPr>
      <w:rFonts w:ascii="Calibri" w:eastAsia="Calibri" w:hAnsi="Calibri"/>
      <w:sz w:val="22"/>
      <w:szCs w:val="22"/>
      <w:lang w:val="en-IN"/>
    </w:rPr>
  </w:style>
  <w:style w:type="paragraph" w:customStyle="1" w:styleId="Indent">
    <w:name w:val="Indent"/>
    <w:rsid w:val="00381B84"/>
    <w:pPr>
      <w:ind w:left="851"/>
    </w:pPr>
    <w:rPr>
      <w:sz w:val="24"/>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14569"/>
    <w:rPr>
      <w:sz w:val="24"/>
      <w:szCs w:val="24"/>
    </w:rPr>
  </w:style>
  <w:style w:type="paragraph" w:styleId="Heading1">
    <w:name w:val="heading 1"/>
    <w:aliases w:val="HCL1"/>
    <w:basedOn w:val="Normal"/>
    <w:next w:val="Normal"/>
    <w:qFormat/>
    <w:rsid w:val="003E5CF5"/>
    <w:pPr>
      <w:keepNext/>
      <w:pageBreakBefore/>
      <w:numPr>
        <w:numId w:val="9"/>
      </w:numPr>
      <w:spacing w:before="240" w:after="60"/>
      <w:outlineLvl w:val="0"/>
    </w:pPr>
    <w:rPr>
      <w:rFonts w:ascii="Arial" w:hAnsi="Arial" w:cs="Arial"/>
      <w:b/>
      <w:bCs/>
      <w:color w:val="00529B"/>
      <w:kern w:val="32"/>
      <w:sz w:val="28"/>
      <w:szCs w:val="32"/>
    </w:rPr>
  </w:style>
  <w:style w:type="paragraph" w:styleId="Heading2">
    <w:name w:val="heading 2"/>
    <w:aliases w:val="HCL2"/>
    <w:basedOn w:val="Normal"/>
    <w:next w:val="Normal"/>
    <w:qFormat/>
    <w:rsid w:val="00FB7669"/>
    <w:pPr>
      <w:keepNext/>
      <w:numPr>
        <w:ilvl w:val="1"/>
        <w:numId w:val="9"/>
      </w:numPr>
      <w:spacing w:before="400" w:after="60"/>
      <w:outlineLvl w:val="1"/>
    </w:pPr>
    <w:rPr>
      <w:rFonts w:ascii="Arial" w:hAnsi="Arial" w:cs="Arial"/>
      <w:b/>
      <w:bCs/>
      <w:iCs/>
      <w:szCs w:val="28"/>
    </w:rPr>
  </w:style>
  <w:style w:type="paragraph" w:styleId="Heading3">
    <w:name w:val="heading 3"/>
    <w:aliases w:val="HCL3"/>
    <w:basedOn w:val="Normal"/>
    <w:next w:val="Normal"/>
    <w:link w:val="Heading3Char"/>
    <w:qFormat/>
    <w:rsid w:val="00FB7669"/>
    <w:pPr>
      <w:keepNext/>
      <w:numPr>
        <w:ilvl w:val="2"/>
        <w:numId w:val="9"/>
      </w:numPr>
      <w:tabs>
        <w:tab w:val="left" w:pos="936"/>
      </w:tabs>
      <w:spacing w:before="400" w:after="60"/>
      <w:outlineLvl w:val="2"/>
    </w:pPr>
    <w:rPr>
      <w:rFonts w:ascii="Arial" w:hAnsi="Arial" w:cs="Arial"/>
      <w:b/>
      <w:bCs/>
      <w:sz w:val="22"/>
      <w:szCs w:val="26"/>
    </w:rPr>
  </w:style>
  <w:style w:type="paragraph" w:styleId="Heading4">
    <w:name w:val="heading 4"/>
    <w:aliases w:val="HCL4"/>
    <w:basedOn w:val="Normal"/>
    <w:next w:val="Normal"/>
    <w:link w:val="Heading4Char"/>
    <w:qFormat/>
    <w:rsid w:val="00FB7669"/>
    <w:pPr>
      <w:keepNext/>
      <w:numPr>
        <w:ilvl w:val="3"/>
        <w:numId w:val="9"/>
      </w:numPr>
      <w:spacing w:before="400" w:after="60"/>
      <w:outlineLvl w:val="3"/>
    </w:pPr>
    <w:rPr>
      <w:rFonts w:ascii="Arial" w:hAnsi="Arial"/>
      <w:b/>
      <w:bCs/>
      <w:sz w:val="22"/>
      <w:szCs w:val="28"/>
    </w:rPr>
  </w:style>
  <w:style w:type="paragraph" w:styleId="Heading5">
    <w:name w:val="heading 5"/>
    <w:aliases w:val="HCL5"/>
    <w:basedOn w:val="Normal"/>
    <w:next w:val="Normal"/>
    <w:qFormat/>
    <w:rsid w:val="00FB7669"/>
    <w:pPr>
      <w:numPr>
        <w:ilvl w:val="4"/>
        <w:numId w:val="9"/>
      </w:numPr>
      <w:spacing w:before="400" w:after="60"/>
      <w:outlineLvl w:val="4"/>
    </w:pPr>
    <w:rPr>
      <w:rFonts w:ascii="Arial" w:hAnsi="Arial"/>
      <w:b/>
      <w:bCs/>
      <w:iCs/>
      <w:sz w:val="22"/>
      <w:szCs w:val="26"/>
    </w:rPr>
  </w:style>
  <w:style w:type="paragraph" w:styleId="Heading6">
    <w:name w:val="heading 6"/>
    <w:aliases w:val="HCL6"/>
    <w:basedOn w:val="Normal"/>
    <w:next w:val="Normal"/>
    <w:link w:val="Heading6Char"/>
    <w:qFormat/>
    <w:rsid w:val="00FB7669"/>
    <w:pPr>
      <w:numPr>
        <w:ilvl w:val="5"/>
        <w:numId w:val="9"/>
      </w:numPr>
      <w:spacing w:before="400" w:after="60"/>
      <w:outlineLvl w:val="5"/>
    </w:pPr>
    <w:rPr>
      <w:rFonts w:ascii="Arial" w:hAnsi="Arial"/>
      <w:b/>
      <w:bCs/>
      <w:sz w:val="20"/>
      <w:szCs w:val="22"/>
    </w:rPr>
  </w:style>
  <w:style w:type="paragraph" w:styleId="Heading7">
    <w:name w:val="heading 7"/>
    <w:aliases w:val="HCL7"/>
    <w:basedOn w:val="Normal"/>
    <w:next w:val="Normal"/>
    <w:qFormat/>
    <w:rsid w:val="00FB7669"/>
    <w:pPr>
      <w:numPr>
        <w:ilvl w:val="6"/>
        <w:numId w:val="9"/>
      </w:numPr>
      <w:spacing w:before="400" w:after="60"/>
      <w:outlineLvl w:val="6"/>
    </w:pPr>
    <w:rPr>
      <w:rFonts w:ascii="Arial" w:hAnsi="Arial"/>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CL3 Char"/>
    <w:link w:val="Heading3"/>
    <w:locked/>
    <w:rsid w:val="00FB7669"/>
    <w:rPr>
      <w:rFonts w:ascii="Arial" w:hAnsi="Arial" w:cs="Arial"/>
      <w:b/>
      <w:bCs/>
      <w:sz w:val="22"/>
      <w:szCs w:val="26"/>
    </w:rPr>
  </w:style>
  <w:style w:type="paragraph" w:customStyle="1" w:styleId="TOC">
    <w:name w:val="TOC"/>
    <w:basedOn w:val="Normal"/>
    <w:rsid w:val="00EF6488"/>
    <w:pPr>
      <w:spacing w:before="120" w:after="480"/>
      <w:jc w:val="center"/>
    </w:pPr>
    <w:rPr>
      <w:rFonts w:ascii="Arial" w:hAnsi="Arial" w:cs="Times New Roman Bold"/>
      <w:b/>
      <w:caps/>
      <w:color w:val="00529B"/>
      <w:sz w:val="32"/>
      <w:lang w:val="en-GB"/>
    </w:rPr>
  </w:style>
  <w:style w:type="paragraph" w:customStyle="1" w:styleId="HCLContactInfo">
    <w:name w:val="HCL_Contact Info"/>
    <w:basedOn w:val="Normal"/>
    <w:rsid w:val="008C1907"/>
    <w:pPr>
      <w:spacing w:before="240" w:after="120"/>
    </w:pPr>
    <w:rPr>
      <w:rFonts w:ascii="Arial" w:hAnsi="Arial" w:cs="Times New Roman Bold"/>
      <w:b/>
      <w:color w:val="00529B"/>
      <w:sz w:val="28"/>
    </w:rPr>
  </w:style>
  <w:style w:type="character" w:styleId="CommentReference">
    <w:name w:val="annotation reference"/>
    <w:semiHidden/>
    <w:rsid w:val="00777B3D"/>
    <w:rPr>
      <w:sz w:val="16"/>
      <w:szCs w:val="16"/>
    </w:rPr>
  </w:style>
  <w:style w:type="paragraph" w:styleId="CommentText">
    <w:name w:val="annotation text"/>
    <w:basedOn w:val="Normal"/>
    <w:link w:val="CommentTextChar"/>
    <w:semiHidden/>
    <w:rsid w:val="00777B3D"/>
    <w:rPr>
      <w:sz w:val="20"/>
      <w:szCs w:val="20"/>
    </w:rPr>
  </w:style>
  <w:style w:type="character" w:customStyle="1" w:styleId="CommentTextChar">
    <w:name w:val="Comment Text Char"/>
    <w:link w:val="CommentText"/>
    <w:locked/>
    <w:rsid w:val="008718CB"/>
    <w:rPr>
      <w:lang w:val="en-US" w:eastAsia="en-US" w:bidi="ar-SA"/>
    </w:rPr>
  </w:style>
  <w:style w:type="paragraph" w:styleId="CommentSubject">
    <w:name w:val="annotation subject"/>
    <w:basedOn w:val="CommentText"/>
    <w:next w:val="CommentText"/>
    <w:semiHidden/>
    <w:rsid w:val="00777B3D"/>
    <w:rPr>
      <w:b/>
      <w:bCs/>
    </w:rPr>
  </w:style>
  <w:style w:type="paragraph" w:styleId="BalloonText">
    <w:name w:val="Balloon Text"/>
    <w:basedOn w:val="Normal"/>
    <w:semiHidden/>
    <w:rsid w:val="00777B3D"/>
    <w:rPr>
      <w:rFonts w:ascii="Tahoma" w:hAnsi="Tahoma" w:cs="Tahoma"/>
      <w:sz w:val="16"/>
      <w:szCs w:val="16"/>
    </w:rPr>
  </w:style>
  <w:style w:type="paragraph" w:customStyle="1" w:styleId="HCLCIHead">
    <w:name w:val="HCL_CI Head"/>
    <w:basedOn w:val="Normal"/>
    <w:rsid w:val="008C1907"/>
    <w:pPr>
      <w:spacing w:before="240" w:after="120"/>
    </w:pPr>
    <w:rPr>
      <w:rFonts w:ascii="Arial" w:hAnsi="Arial" w:cs="Times New Roman Bold"/>
      <w:b/>
      <w:color w:val="00529B"/>
      <w:lang w:val="en-GB"/>
    </w:rPr>
  </w:style>
  <w:style w:type="table" w:styleId="TableGrid">
    <w:name w:val="Table Grid"/>
    <w:basedOn w:val="TableNormal"/>
    <w:rsid w:val="00A97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THead">
    <w:name w:val="HCL_THead"/>
    <w:basedOn w:val="Normal"/>
    <w:next w:val="Normal"/>
    <w:link w:val="HCLTHeadCharChar"/>
    <w:rsid w:val="00CB22F0"/>
    <w:pPr>
      <w:spacing w:before="40" w:after="40" w:line="260" w:lineRule="exact"/>
    </w:pPr>
    <w:rPr>
      <w:rFonts w:ascii="Arial" w:hAnsi="Arial"/>
      <w:b/>
      <w:sz w:val="20"/>
    </w:rPr>
  </w:style>
  <w:style w:type="character" w:customStyle="1" w:styleId="HCLTHeadCharChar">
    <w:name w:val="HCL_THead Char Char"/>
    <w:link w:val="HCLTHead"/>
    <w:rsid w:val="00CB22F0"/>
    <w:rPr>
      <w:rFonts w:ascii="Arial" w:hAnsi="Arial"/>
      <w:b/>
      <w:szCs w:val="24"/>
      <w:lang w:val="en-US" w:eastAsia="en-US" w:bidi="ar-SA"/>
    </w:rPr>
  </w:style>
  <w:style w:type="paragraph" w:customStyle="1" w:styleId="HCLTBullet1">
    <w:name w:val="HCL_TBullet 1"/>
    <w:basedOn w:val="Normal"/>
    <w:link w:val="HCLTBullet1CharChar"/>
    <w:rsid w:val="005E3972"/>
    <w:pPr>
      <w:numPr>
        <w:numId w:val="1"/>
      </w:numPr>
      <w:tabs>
        <w:tab w:val="clear" w:pos="144"/>
        <w:tab w:val="left" w:pos="288"/>
      </w:tabs>
      <w:spacing w:before="40" w:after="40" w:line="260" w:lineRule="exact"/>
      <w:ind w:left="288" w:hanging="288"/>
    </w:pPr>
    <w:rPr>
      <w:rFonts w:ascii="Arial" w:hAnsi="Arial"/>
      <w:sz w:val="20"/>
    </w:rPr>
  </w:style>
  <w:style w:type="character" w:customStyle="1" w:styleId="HCLTBullet1CharChar">
    <w:name w:val="HCL_TBullet 1 Char Char"/>
    <w:link w:val="HCLTBullet1"/>
    <w:rsid w:val="005E3972"/>
    <w:rPr>
      <w:rFonts w:ascii="Arial" w:hAnsi="Arial"/>
      <w:szCs w:val="24"/>
    </w:rPr>
  </w:style>
  <w:style w:type="paragraph" w:styleId="TOC1">
    <w:name w:val="toc 1"/>
    <w:basedOn w:val="Normal"/>
    <w:next w:val="Normal"/>
    <w:autoRedefine/>
    <w:uiPriority w:val="39"/>
    <w:qFormat/>
    <w:rsid w:val="00E052FE"/>
    <w:pPr>
      <w:tabs>
        <w:tab w:val="left" w:pos="475"/>
        <w:tab w:val="right" w:leader="dot" w:pos="9350"/>
      </w:tabs>
      <w:spacing w:before="240" w:after="240"/>
    </w:pPr>
    <w:rPr>
      <w:rFonts w:ascii="Arial" w:hAnsi="Arial"/>
    </w:rPr>
  </w:style>
  <w:style w:type="paragraph" w:styleId="TOC2">
    <w:name w:val="toc 2"/>
    <w:basedOn w:val="Normal"/>
    <w:next w:val="Normal"/>
    <w:autoRedefine/>
    <w:uiPriority w:val="39"/>
    <w:qFormat/>
    <w:rsid w:val="00367F5C"/>
    <w:pPr>
      <w:tabs>
        <w:tab w:val="left" w:pos="960"/>
        <w:tab w:val="right" w:leader="dot" w:pos="9360"/>
      </w:tabs>
      <w:spacing w:before="120" w:after="120"/>
      <w:ind w:left="486"/>
    </w:pPr>
    <w:rPr>
      <w:rFonts w:ascii="Arial" w:hAnsi="Arial"/>
      <w:sz w:val="22"/>
    </w:rPr>
  </w:style>
  <w:style w:type="paragraph" w:styleId="DocumentMap">
    <w:name w:val="Document Map"/>
    <w:basedOn w:val="Normal"/>
    <w:semiHidden/>
    <w:rsid w:val="00382325"/>
    <w:pPr>
      <w:shd w:val="clear" w:color="auto" w:fill="000080"/>
    </w:pPr>
    <w:rPr>
      <w:rFonts w:ascii="Tahoma" w:hAnsi="Tahoma" w:cs="Tahoma"/>
      <w:sz w:val="20"/>
      <w:szCs w:val="20"/>
    </w:rPr>
  </w:style>
  <w:style w:type="paragraph" w:customStyle="1" w:styleId="HCLTTextBold">
    <w:name w:val="HCL_TTextBold"/>
    <w:basedOn w:val="Normal"/>
    <w:rsid w:val="00CB22F0"/>
    <w:pPr>
      <w:spacing w:before="40" w:after="40" w:line="260" w:lineRule="exact"/>
    </w:pPr>
    <w:rPr>
      <w:rFonts w:ascii="Arial" w:hAnsi="Arial"/>
      <w:b/>
      <w:sz w:val="20"/>
    </w:rPr>
  </w:style>
  <w:style w:type="paragraph" w:customStyle="1" w:styleId="HCLTBBullet">
    <w:name w:val="HCL_TBBullet"/>
    <w:basedOn w:val="HCLTBullet1"/>
    <w:next w:val="Normal"/>
    <w:link w:val="HCLTBBulletCharChar"/>
    <w:rsid w:val="00382325"/>
    <w:rPr>
      <w:b/>
    </w:rPr>
  </w:style>
  <w:style w:type="character" w:customStyle="1" w:styleId="HCLTBBulletCharChar">
    <w:name w:val="HCL_TBBullet Char Char"/>
    <w:link w:val="HCLTBBullet"/>
    <w:rsid w:val="00382325"/>
    <w:rPr>
      <w:rFonts w:ascii="Arial" w:hAnsi="Arial"/>
      <w:b/>
      <w:szCs w:val="24"/>
    </w:rPr>
  </w:style>
  <w:style w:type="character" w:styleId="Hyperlink">
    <w:name w:val="Hyperlink"/>
    <w:uiPriority w:val="99"/>
    <w:rsid w:val="003C31C0"/>
    <w:rPr>
      <w:color w:val="0000FF"/>
      <w:u w:val="single"/>
    </w:rPr>
  </w:style>
  <w:style w:type="paragraph" w:customStyle="1" w:styleId="BodyTextBoldCenter">
    <w:name w:val="Body Text Bold Center"/>
    <w:basedOn w:val="Normal"/>
    <w:next w:val="Normal"/>
    <w:rsid w:val="00B17140"/>
    <w:pPr>
      <w:jc w:val="center"/>
    </w:pPr>
    <w:rPr>
      <w:rFonts w:ascii="Arial Bold" w:hAnsi="Arial Bold"/>
      <w:b/>
      <w:bCs/>
      <w:color w:val="003366"/>
      <w:sz w:val="22"/>
      <w:szCs w:val="22"/>
    </w:rPr>
  </w:style>
  <w:style w:type="paragraph" w:customStyle="1" w:styleId="HCLBodyText">
    <w:name w:val="HCL_Body Text"/>
    <w:basedOn w:val="Normal"/>
    <w:rsid w:val="008A4FAF"/>
    <w:pPr>
      <w:spacing w:before="120" w:after="120" w:line="260" w:lineRule="exact"/>
      <w:jc w:val="both"/>
    </w:pPr>
    <w:rPr>
      <w:rFonts w:ascii="Arial" w:eastAsia="MS Mincho" w:hAnsi="Arial"/>
      <w:sz w:val="20"/>
      <w:lang w:eastAsia="ja-JP"/>
    </w:rPr>
  </w:style>
  <w:style w:type="paragraph" w:customStyle="1" w:styleId="HCLBullet1">
    <w:name w:val="HCL_Bullet1"/>
    <w:basedOn w:val="Normal"/>
    <w:rsid w:val="00E81D70"/>
    <w:pPr>
      <w:numPr>
        <w:numId w:val="2"/>
      </w:numPr>
      <w:spacing w:before="60" w:after="60" w:line="260" w:lineRule="exact"/>
      <w:jc w:val="both"/>
    </w:pPr>
    <w:rPr>
      <w:rFonts w:ascii="Arial" w:eastAsia="MS Mincho" w:hAnsi="Arial"/>
      <w:sz w:val="20"/>
      <w:lang w:eastAsia="ja-JP"/>
    </w:rPr>
  </w:style>
  <w:style w:type="paragraph" w:customStyle="1" w:styleId="HCLBullet2">
    <w:name w:val="HCL_Bullet2"/>
    <w:basedOn w:val="Normal"/>
    <w:rsid w:val="00E81D70"/>
    <w:pPr>
      <w:numPr>
        <w:ilvl w:val="1"/>
        <w:numId w:val="2"/>
      </w:numPr>
      <w:spacing w:before="60" w:after="60" w:line="260" w:lineRule="exact"/>
      <w:jc w:val="both"/>
    </w:pPr>
    <w:rPr>
      <w:rFonts w:ascii="Arial" w:eastAsia="MS Mincho" w:hAnsi="Arial"/>
      <w:sz w:val="20"/>
      <w:lang w:eastAsia="ja-JP"/>
    </w:rPr>
  </w:style>
  <w:style w:type="paragraph" w:customStyle="1" w:styleId="HCLBullet3">
    <w:name w:val="HCL_Bullet3"/>
    <w:basedOn w:val="Normal"/>
    <w:rsid w:val="00E81D70"/>
    <w:pPr>
      <w:numPr>
        <w:ilvl w:val="2"/>
        <w:numId w:val="2"/>
      </w:numPr>
      <w:spacing w:before="60" w:after="60" w:line="260" w:lineRule="exact"/>
      <w:jc w:val="both"/>
    </w:pPr>
    <w:rPr>
      <w:rFonts w:ascii="Arial" w:eastAsia="MS Mincho" w:hAnsi="Arial"/>
      <w:sz w:val="20"/>
      <w:lang w:eastAsia="ja-JP"/>
    </w:rPr>
  </w:style>
  <w:style w:type="paragraph" w:customStyle="1" w:styleId="HCLNotes">
    <w:name w:val="HCL_Notes"/>
    <w:basedOn w:val="HCLBodyText"/>
    <w:rsid w:val="008B660D"/>
    <w:pPr>
      <w:spacing w:before="40" w:after="40"/>
    </w:pPr>
    <w:rPr>
      <w:i/>
      <w:sz w:val="16"/>
    </w:rPr>
  </w:style>
  <w:style w:type="paragraph" w:customStyle="1" w:styleId="HCLNumtext">
    <w:name w:val="HCL_Numtext"/>
    <w:basedOn w:val="HCLBodyText"/>
    <w:rsid w:val="00CB22F0"/>
    <w:pPr>
      <w:numPr>
        <w:numId w:val="3"/>
      </w:numPr>
      <w:spacing w:before="40" w:after="40"/>
    </w:pPr>
  </w:style>
  <w:style w:type="paragraph" w:customStyle="1" w:styleId="HCLSpacer">
    <w:name w:val="HCL_Spacer"/>
    <w:rsid w:val="007253BF"/>
    <w:rPr>
      <w:rFonts w:ascii="Arial" w:eastAsia="MS Mincho" w:hAnsi="Arial"/>
      <w:sz w:val="16"/>
      <w:szCs w:val="24"/>
      <w:lang w:eastAsia="ja-JP"/>
    </w:rPr>
  </w:style>
  <w:style w:type="paragraph" w:customStyle="1" w:styleId="HCLBoldBodyText">
    <w:name w:val="HCL_Bold Body Text"/>
    <w:link w:val="HCLBoldBodyTextChar"/>
    <w:rsid w:val="00CB22F0"/>
    <w:pPr>
      <w:spacing w:before="120" w:after="120" w:line="260" w:lineRule="exact"/>
      <w:jc w:val="both"/>
    </w:pPr>
    <w:rPr>
      <w:rFonts w:ascii="Arial" w:eastAsia="MS Mincho" w:hAnsi="Arial" w:cs="Times New Roman Bold"/>
      <w:b/>
      <w:szCs w:val="24"/>
      <w:lang w:eastAsia="ja-JP"/>
    </w:rPr>
  </w:style>
  <w:style w:type="character" w:customStyle="1" w:styleId="HCLBoldBodyTextChar">
    <w:name w:val="HCL_Bold Body Text Char"/>
    <w:link w:val="HCLBoldBodyText"/>
    <w:rsid w:val="00CB22F0"/>
    <w:rPr>
      <w:rFonts w:ascii="Arial" w:eastAsia="MS Mincho" w:hAnsi="Arial" w:cs="Times New Roman Bold"/>
      <w:b/>
      <w:szCs w:val="24"/>
      <w:lang w:val="en-US" w:eastAsia="ja-JP" w:bidi="ar-SA"/>
    </w:rPr>
  </w:style>
  <w:style w:type="paragraph" w:customStyle="1" w:styleId="HCLTableText">
    <w:name w:val="HCL_Table Text"/>
    <w:basedOn w:val="Normal"/>
    <w:rsid w:val="00CB22F0"/>
    <w:pPr>
      <w:spacing w:before="40" w:after="40" w:line="260" w:lineRule="exact"/>
    </w:pPr>
    <w:rPr>
      <w:rFonts w:ascii="Arial" w:hAnsi="Arial" w:cs="Arial"/>
      <w:sz w:val="20"/>
      <w:szCs w:val="20"/>
    </w:rPr>
  </w:style>
  <w:style w:type="paragraph" w:customStyle="1" w:styleId="HCLColorBodyText">
    <w:name w:val="HCL_Color Body Text"/>
    <w:link w:val="HCLColorBodyTextChar"/>
    <w:rsid w:val="000623F0"/>
    <w:pPr>
      <w:spacing w:before="120" w:after="120" w:line="260" w:lineRule="exact"/>
      <w:jc w:val="both"/>
    </w:pPr>
    <w:rPr>
      <w:rFonts w:ascii="Arial" w:eastAsia="MS Mincho" w:hAnsi="Arial"/>
      <w:color w:val="00529B"/>
      <w:szCs w:val="24"/>
      <w:lang w:eastAsia="ja-JP"/>
    </w:rPr>
  </w:style>
  <w:style w:type="character" w:customStyle="1" w:styleId="HCLColorBodyTextChar">
    <w:name w:val="HCL_Color Body Text Char"/>
    <w:link w:val="HCLColorBodyText"/>
    <w:rsid w:val="000623F0"/>
    <w:rPr>
      <w:rFonts w:ascii="Arial" w:eastAsia="MS Mincho" w:hAnsi="Arial"/>
      <w:color w:val="00529B"/>
      <w:szCs w:val="24"/>
      <w:lang w:val="en-US" w:eastAsia="ja-JP" w:bidi="ar-SA"/>
    </w:rPr>
  </w:style>
  <w:style w:type="paragraph" w:customStyle="1" w:styleId="HCLImagetext">
    <w:name w:val="HCL_Image text"/>
    <w:rsid w:val="003C0599"/>
    <w:pPr>
      <w:spacing w:before="60" w:after="240"/>
      <w:jc w:val="center"/>
    </w:pPr>
    <w:rPr>
      <w:rFonts w:ascii="Arial" w:eastAsia="MS Mincho" w:hAnsi="Arial" w:cs="Times New Roman Bold"/>
      <w:b/>
      <w:color w:val="4B4B4B"/>
      <w:szCs w:val="24"/>
      <w:lang w:eastAsia="ja-JP"/>
    </w:rPr>
  </w:style>
  <w:style w:type="paragraph" w:customStyle="1" w:styleId="HCLTablett">
    <w:name w:val="HCL_Table tt"/>
    <w:rsid w:val="008E6C7B"/>
    <w:pPr>
      <w:spacing w:before="240" w:after="240"/>
      <w:jc w:val="center"/>
    </w:pPr>
    <w:rPr>
      <w:rFonts w:ascii="Arial Bold" w:eastAsia="MS Mincho" w:hAnsi="Arial Bold" w:cs="Times New Roman Bold"/>
      <w:b/>
      <w:color w:val="5F5F5F"/>
      <w:szCs w:val="24"/>
      <w:lang w:eastAsia="ja-JP"/>
    </w:rPr>
  </w:style>
  <w:style w:type="paragraph" w:styleId="TOC3">
    <w:name w:val="toc 3"/>
    <w:basedOn w:val="Normal"/>
    <w:next w:val="Normal"/>
    <w:autoRedefine/>
    <w:uiPriority w:val="39"/>
    <w:qFormat/>
    <w:rsid w:val="00367F5C"/>
    <w:pPr>
      <w:tabs>
        <w:tab w:val="left" w:pos="1683"/>
        <w:tab w:val="right" w:leader="dot" w:pos="9350"/>
      </w:tabs>
      <w:spacing w:before="60" w:after="60"/>
      <w:ind w:left="981"/>
    </w:pPr>
    <w:rPr>
      <w:rFonts w:ascii="Arial" w:hAnsi="Arial"/>
      <w:sz w:val="20"/>
    </w:rPr>
  </w:style>
  <w:style w:type="paragraph" w:styleId="TableofFigures">
    <w:name w:val="table of figures"/>
    <w:basedOn w:val="Normal"/>
    <w:next w:val="Normal"/>
    <w:semiHidden/>
    <w:rsid w:val="001979C1"/>
    <w:pPr>
      <w:spacing w:before="120" w:after="120"/>
    </w:pPr>
    <w:rPr>
      <w:rFonts w:ascii="Arial" w:hAnsi="Arial"/>
    </w:rPr>
  </w:style>
  <w:style w:type="paragraph" w:customStyle="1" w:styleId="HCLH1Hdr-noidx">
    <w:name w:val="HCL H1 Hdr - no idx"/>
    <w:basedOn w:val="Normal"/>
    <w:next w:val="Normal"/>
    <w:autoRedefine/>
    <w:semiHidden/>
    <w:rsid w:val="00E1311D"/>
    <w:pPr>
      <w:keepNext/>
      <w:keepLines/>
      <w:pBdr>
        <w:bottom w:val="single" w:sz="8" w:space="8" w:color="808080"/>
      </w:pBdr>
      <w:tabs>
        <w:tab w:val="left" w:pos="0"/>
        <w:tab w:val="left" w:pos="180"/>
        <w:tab w:val="left" w:pos="720"/>
      </w:tabs>
      <w:adjustRightInd w:val="0"/>
      <w:spacing w:after="120" w:line="280" w:lineRule="atLeast"/>
      <w:textAlignment w:val="baseline"/>
    </w:pPr>
    <w:rPr>
      <w:rFonts w:ascii="Arial" w:hAnsi="Arial"/>
      <w:bCs/>
      <w:color w:val="1761AC"/>
      <w:sz w:val="28"/>
      <w:szCs w:val="28"/>
    </w:rPr>
  </w:style>
  <w:style w:type="paragraph" w:customStyle="1" w:styleId="HCLP2Divider">
    <w:name w:val="HCL P2 Divider"/>
    <w:basedOn w:val="Normal"/>
    <w:next w:val="Normal"/>
    <w:autoRedefine/>
    <w:semiHidden/>
    <w:rsid w:val="00E1311D"/>
    <w:pPr>
      <w:widowControl w:val="0"/>
      <w:pBdr>
        <w:bottom w:val="single" w:sz="8" w:space="1" w:color="808080"/>
      </w:pBdr>
      <w:adjustRightInd w:val="0"/>
      <w:spacing w:line="280" w:lineRule="atLeast"/>
      <w:textAlignment w:val="baseline"/>
    </w:pPr>
    <w:rPr>
      <w:rFonts w:ascii="Arial" w:hAnsi="Arial"/>
      <w:sz w:val="20"/>
      <w:szCs w:val="20"/>
    </w:rPr>
  </w:style>
  <w:style w:type="paragraph" w:customStyle="1" w:styleId="Default">
    <w:name w:val="Default"/>
    <w:rsid w:val="00FB46CD"/>
    <w:pPr>
      <w:autoSpaceDE w:val="0"/>
      <w:autoSpaceDN w:val="0"/>
      <w:adjustRightInd w:val="0"/>
    </w:pPr>
    <w:rPr>
      <w:rFonts w:ascii="Arial" w:hAnsi="Arial" w:cs="Arial"/>
      <w:color w:val="000000"/>
      <w:sz w:val="24"/>
      <w:szCs w:val="24"/>
    </w:rPr>
  </w:style>
  <w:style w:type="paragraph" w:styleId="Header">
    <w:name w:val="header"/>
    <w:basedOn w:val="Normal"/>
    <w:rsid w:val="005A7357"/>
    <w:pPr>
      <w:tabs>
        <w:tab w:val="center" w:pos="4320"/>
        <w:tab w:val="right" w:pos="8640"/>
      </w:tabs>
    </w:pPr>
  </w:style>
  <w:style w:type="paragraph" w:styleId="Footer">
    <w:name w:val="footer"/>
    <w:basedOn w:val="Normal"/>
    <w:link w:val="FooterChar"/>
    <w:uiPriority w:val="99"/>
    <w:rsid w:val="003F2A41"/>
    <w:pPr>
      <w:tabs>
        <w:tab w:val="center" w:pos="4320"/>
        <w:tab w:val="right" w:pos="8640"/>
      </w:tabs>
    </w:pPr>
  </w:style>
  <w:style w:type="paragraph" w:customStyle="1" w:styleId="HCLBoldText">
    <w:name w:val="HCL_Bold Text"/>
    <w:link w:val="HCLBoldTextChar"/>
    <w:rsid w:val="00A87590"/>
    <w:pPr>
      <w:spacing w:before="320" w:after="60"/>
    </w:pPr>
    <w:rPr>
      <w:rFonts w:ascii="Arial" w:eastAsia="MS Mincho" w:hAnsi="Arial"/>
      <w:b/>
      <w:szCs w:val="24"/>
      <w:lang w:eastAsia="ja-JP"/>
    </w:rPr>
  </w:style>
  <w:style w:type="character" w:customStyle="1" w:styleId="HCLBoldTextChar">
    <w:name w:val="HCL_Bold Text Char"/>
    <w:link w:val="HCLBoldText"/>
    <w:rsid w:val="00A87590"/>
    <w:rPr>
      <w:rFonts w:ascii="Arial" w:eastAsia="MS Mincho" w:hAnsi="Arial"/>
      <w:b/>
      <w:szCs w:val="24"/>
      <w:lang w:val="en-US" w:eastAsia="ja-JP" w:bidi="ar-SA"/>
    </w:rPr>
  </w:style>
  <w:style w:type="paragraph" w:customStyle="1" w:styleId="HCLParaHead">
    <w:name w:val="HCL_Para Head"/>
    <w:rsid w:val="003638C6"/>
    <w:pPr>
      <w:spacing w:before="320" w:after="120"/>
    </w:pPr>
    <w:rPr>
      <w:rFonts w:ascii="Arial" w:eastAsia="MS Mincho" w:hAnsi="Arial"/>
      <w:b/>
      <w:sz w:val="22"/>
      <w:szCs w:val="24"/>
      <w:lang w:eastAsia="ja-JP"/>
    </w:rPr>
  </w:style>
  <w:style w:type="paragraph" w:customStyle="1" w:styleId="HCLImage">
    <w:name w:val="HCL_Image"/>
    <w:next w:val="HCLBodyText"/>
    <w:rsid w:val="008A4FAF"/>
    <w:pPr>
      <w:spacing w:before="240" w:after="60"/>
      <w:jc w:val="center"/>
    </w:pPr>
    <w:rPr>
      <w:rFonts w:ascii="Arial" w:eastAsia="MS Mincho" w:hAnsi="Arial"/>
      <w:szCs w:val="17"/>
      <w:lang w:eastAsia="ja-JP"/>
    </w:rPr>
  </w:style>
  <w:style w:type="paragraph" w:customStyle="1" w:styleId="HCLItalicText">
    <w:name w:val="HCL_Italic Text"/>
    <w:rsid w:val="00C9225B"/>
    <w:pPr>
      <w:spacing w:before="120" w:after="120" w:line="260" w:lineRule="exact"/>
      <w:jc w:val="both"/>
    </w:pPr>
    <w:rPr>
      <w:rFonts w:ascii="Arial" w:eastAsia="MS Mincho" w:hAnsi="Arial"/>
      <w:i/>
      <w:szCs w:val="24"/>
      <w:lang w:eastAsia="ja-JP"/>
    </w:rPr>
  </w:style>
  <w:style w:type="paragraph" w:customStyle="1" w:styleId="HCLIndentText025">
    <w:name w:val="HCL_Indent Text_0.25"/>
    <w:rsid w:val="008A4FAF"/>
    <w:pPr>
      <w:spacing w:before="120" w:after="120" w:line="260" w:lineRule="exact"/>
      <w:ind w:left="360"/>
      <w:jc w:val="both"/>
    </w:pPr>
    <w:rPr>
      <w:rFonts w:ascii="Arial" w:eastAsia="MS Mincho" w:hAnsi="Arial"/>
      <w:szCs w:val="24"/>
      <w:lang w:eastAsia="ja-JP"/>
    </w:rPr>
  </w:style>
  <w:style w:type="paragraph" w:customStyle="1" w:styleId="HCLIndentText05">
    <w:name w:val="HCL_Indent Text_0.5"/>
    <w:rsid w:val="008A4FAF"/>
    <w:pPr>
      <w:spacing w:before="120" w:after="120" w:line="260" w:lineRule="exact"/>
      <w:ind w:left="720"/>
      <w:jc w:val="both"/>
    </w:pPr>
    <w:rPr>
      <w:rFonts w:ascii="Arial" w:eastAsia="MS Mincho" w:hAnsi="Arial"/>
      <w:szCs w:val="24"/>
      <w:lang w:eastAsia="ja-JP"/>
    </w:rPr>
  </w:style>
  <w:style w:type="paragraph" w:customStyle="1" w:styleId="HCLIndentText075">
    <w:name w:val="HCL_Indent Text_0.75"/>
    <w:basedOn w:val="BalloonText"/>
    <w:rsid w:val="008A4FAF"/>
    <w:pPr>
      <w:spacing w:before="120" w:after="120" w:line="260" w:lineRule="exact"/>
      <w:ind w:left="1080"/>
      <w:jc w:val="both"/>
    </w:pPr>
    <w:rPr>
      <w:rFonts w:ascii="Arial" w:hAnsi="Arial"/>
      <w:sz w:val="20"/>
    </w:rPr>
  </w:style>
  <w:style w:type="paragraph" w:customStyle="1" w:styleId="FrontPageHeadingText">
    <w:name w:val="FrontPageHeadingText"/>
    <w:basedOn w:val="Normal"/>
    <w:next w:val="Normal"/>
    <w:rsid w:val="00BC7BF8"/>
    <w:pPr>
      <w:widowControl w:val="0"/>
      <w:spacing w:before="40" w:after="40" w:line="600" w:lineRule="exact"/>
    </w:pPr>
    <w:rPr>
      <w:rFonts w:ascii="Arial Bold" w:hAnsi="Arial Bold"/>
      <w:b/>
      <w:color w:val="FFFFFF"/>
      <w:sz w:val="60"/>
      <w:szCs w:val="20"/>
    </w:rPr>
  </w:style>
  <w:style w:type="paragraph" w:customStyle="1" w:styleId="HCLAlphaText">
    <w:name w:val="HCL_Alpha Text"/>
    <w:rsid w:val="000541AE"/>
    <w:pPr>
      <w:numPr>
        <w:numId w:val="4"/>
      </w:numPr>
      <w:spacing w:before="40" w:after="40" w:line="260" w:lineRule="exact"/>
    </w:pPr>
    <w:rPr>
      <w:rFonts w:ascii="Arial" w:hAnsi="Arial"/>
      <w:szCs w:val="24"/>
      <w:lang w:val="en-GB"/>
    </w:rPr>
  </w:style>
  <w:style w:type="paragraph" w:customStyle="1" w:styleId="HCLAlphaTextSmall">
    <w:name w:val="HCL_Alpha Text Small"/>
    <w:rsid w:val="00364814"/>
    <w:pPr>
      <w:numPr>
        <w:numId w:val="5"/>
      </w:numPr>
      <w:spacing w:before="40" w:after="40" w:line="260" w:lineRule="exact"/>
    </w:pPr>
    <w:rPr>
      <w:rFonts w:ascii="Arial" w:hAnsi="Arial"/>
      <w:szCs w:val="24"/>
      <w:lang w:val="en-GB"/>
    </w:rPr>
  </w:style>
  <w:style w:type="paragraph" w:customStyle="1" w:styleId="HCLRomanText">
    <w:name w:val="HCL_Roman Text"/>
    <w:rsid w:val="00F97835"/>
    <w:pPr>
      <w:numPr>
        <w:numId w:val="6"/>
      </w:numPr>
      <w:spacing w:before="40" w:after="40" w:line="260" w:lineRule="exact"/>
    </w:pPr>
    <w:rPr>
      <w:rFonts w:ascii="Arial" w:hAnsi="Arial"/>
      <w:szCs w:val="24"/>
      <w:lang w:val="en-GB"/>
    </w:rPr>
  </w:style>
  <w:style w:type="paragraph" w:customStyle="1" w:styleId="HCLDBullet1">
    <w:name w:val="HCL_DBullet1"/>
    <w:basedOn w:val="Normal"/>
    <w:rsid w:val="00E81D70"/>
    <w:pPr>
      <w:tabs>
        <w:tab w:val="left" w:pos="360"/>
      </w:tabs>
      <w:spacing w:before="60" w:after="60" w:line="260" w:lineRule="exact"/>
      <w:ind w:left="360" w:hanging="360"/>
      <w:jc w:val="both"/>
    </w:pPr>
    <w:rPr>
      <w:rFonts w:ascii="Arial" w:hAnsi="Arial"/>
      <w:sz w:val="20"/>
      <w:lang w:val="en-GB"/>
    </w:rPr>
  </w:style>
  <w:style w:type="paragraph" w:customStyle="1" w:styleId="HCLDBullet2">
    <w:name w:val="HCL_DBullet2"/>
    <w:basedOn w:val="Normal"/>
    <w:rsid w:val="00E81D70"/>
    <w:pPr>
      <w:tabs>
        <w:tab w:val="left" w:pos="720"/>
      </w:tabs>
      <w:spacing w:before="60" w:after="60" w:line="260" w:lineRule="exact"/>
      <w:ind w:left="720" w:hanging="360"/>
      <w:jc w:val="both"/>
    </w:pPr>
    <w:rPr>
      <w:rFonts w:ascii="Arial" w:hAnsi="Arial"/>
      <w:sz w:val="20"/>
    </w:rPr>
  </w:style>
  <w:style w:type="paragraph" w:customStyle="1" w:styleId="HCLDBullet3">
    <w:name w:val="HCL_DBullet3"/>
    <w:basedOn w:val="Normal"/>
    <w:rsid w:val="00E81D70"/>
    <w:pPr>
      <w:tabs>
        <w:tab w:val="left" w:pos="1080"/>
      </w:tabs>
      <w:spacing w:before="60" w:after="60" w:line="260" w:lineRule="exact"/>
      <w:ind w:left="1800" w:hanging="1080"/>
      <w:jc w:val="both"/>
    </w:pPr>
    <w:rPr>
      <w:rFonts w:ascii="Arial" w:hAnsi="Arial"/>
      <w:sz w:val="20"/>
    </w:rPr>
  </w:style>
  <w:style w:type="paragraph" w:customStyle="1" w:styleId="HCLTBullet2">
    <w:name w:val="HCL_TBullet2"/>
    <w:basedOn w:val="Normal"/>
    <w:rsid w:val="008A5283"/>
    <w:pPr>
      <w:numPr>
        <w:numId w:val="7"/>
      </w:numPr>
      <w:tabs>
        <w:tab w:val="clear" w:pos="1008"/>
        <w:tab w:val="left" w:pos="0"/>
        <w:tab w:val="left" w:pos="288"/>
      </w:tabs>
      <w:spacing w:before="40" w:after="40" w:line="260" w:lineRule="exact"/>
      <w:ind w:left="576" w:hanging="288"/>
    </w:pPr>
    <w:rPr>
      <w:rFonts w:ascii="Arial" w:hAnsi="Arial"/>
      <w:sz w:val="20"/>
    </w:rPr>
  </w:style>
  <w:style w:type="paragraph" w:customStyle="1" w:styleId="HCLTBullet3">
    <w:name w:val="HCL_TBullet3"/>
    <w:basedOn w:val="Normal"/>
    <w:rsid w:val="003A0488"/>
    <w:pPr>
      <w:numPr>
        <w:numId w:val="8"/>
      </w:numPr>
      <w:tabs>
        <w:tab w:val="clear" w:pos="720"/>
        <w:tab w:val="left" w:pos="864"/>
      </w:tabs>
      <w:spacing w:before="40" w:after="40" w:line="260" w:lineRule="exact"/>
      <w:ind w:left="864" w:hanging="288"/>
    </w:pPr>
    <w:rPr>
      <w:rFonts w:ascii="Arial" w:hAnsi="Arial"/>
      <w:sz w:val="20"/>
    </w:rPr>
  </w:style>
  <w:style w:type="character" w:customStyle="1" w:styleId="Heading4Char">
    <w:name w:val="Heading 4 Char"/>
    <w:aliases w:val="HCL4 Char"/>
    <w:link w:val="Heading4"/>
    <w:rsid w:val="00FB7669"/>
    <w:rPr>
      <w:rFonts w:ascii="Arial" w:hAnsi="Arial"/>
      <w:b/>
      <w:bCs/>
      <w:sz w:val="22"/>
      <w:szCs w:val="28"/>
    </w:rPr>
  </w:style>
  <w:style w:type="character" w:customStyle="1" w:styleId="Heading6Char">
    <w:name w:val="Heading 6 Char"/>
    <w:aliases w:val="HCL6 Char"/>
    <w:link w:val="Heading6"/>
    <w:rsid w:val="00FB7669"/>
    <w:rPr>
      <w:rFonts w:ascii="Arial" w:hAnsi="Arial"/>
      <w:b/>
      <w:bCs/>
      <w:szCs w:val="22"/>
    </w:rPr>
  </w:style>
  <w:style w:type="paragraph" w:customStyle="1" w:styleId="QUESTIONS">
    <w:name w:val="QUESTIONS"/>
    <w:basedOn w:val="HCLBodyText"/>
    <w:qFormat/>
    <w:rsid w:val="00964576"/>
    <w:pPr>
      <w:pageBreakBefore/>
      <w:jc w:val="left"/>
    </w:pPr>
    <w:rPr>
      <w:b/>
      <w:color w:val="00529B"/>
      <w:sz w:val="22"/>
      <w:lang w:val="en-GB"/>
    </w:rPr>
  </w:style>
  <w:style w:type="character" w:customStyle="1" w:styleId="FooterChar">
    <w:name w:val="Footer Char"/>
    <w:basedOn w:val="DefaultParagraphFont"/>
    <w:link w:val="Footer"/>
    <w:uiPriority w:val="99"/>
    <w:rsid w:val="00095C00"/>
    <w:rPr>
      <w:sz w:val="24"/>
      <w:szCs w:val="24"/>
    </w:rPr>
  </w:style>
  <w:style w:type="paragraph" w:styleId="TOCHeading">
    <w:name w:val="TOC Heading"/>
    <w:basedOn w:val="Heading1"/>
    <w:next w:val="Normal"/>
    <w:uiPriority w:val="39"/>
    <w:unhideWhenUsed/>
    <w:qFormat/>
    <w:rsid w:val="009B2F3A"/>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paragraph" w:styleId="ListParagraph">
    <w:name w:val="List Paragraph"/>
    <w:basedOn w:val="Normal"/>
    <w:uiPriority w:val="34"/>
    <w:qFormat/>
    <w:rsid w:val="009B2F3A"/>
    <w:pPr>
      <w:spacing w:after="200" w:line="276" w:lineRule="auto"/>
      <w:ind w:left="720"/>
      <w:contextualSpacing/>
    </w:pPr>
    <w:rPr>
      <w:rFonts w:ascii="Calibri" w:eastAsia="Calibri" w:hAnsi="Calibri"/>
      <w:sz w:val="22"/>
      <w:szCs w:val="22"/>
      <w:lang w:val="en-IN"/>
    </w:rPr>
  </w:style>
  <w:style w:type="paragraph" w:customStyle="1" w:styleId="Indent">
    <w:name w:val="Indent"/>
    <w:rsid w:val="00381B84"/>
    <w:pPr>
      <w:ind w:left="851"/>
    </w:pPr>
    <w:rPr>
      <w:sz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javascript:StartAction('Label_2',document.frmMenu1)"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orderit.volvo.se/" TargetMode="Externa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https://teamplace.volvo.com/sites/giosd/default.aspx" TargetMode="External"/><Relationship Id="rId27" Type="http://schemas.openxmlformats.org/officeDocument/2006/relationships/image" Target="media/image10.png"/><Relationship Id="rId30"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uresh.sn\Desktop\Template%20V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am xmlns="76ac158d-4496-46c2-82c7-fb5d6a0aabb7" xsi:nil="true"/>
    <DocumentType xmlns="76ac158d-4496-46c2-82c7-fb5d6a0aabb7">General Information</DocumentType>
    <KeyUserArea xmlns="76ac158d-4496-46c2-82c7-fb5d6a0aabb7">2</KeyUserArea>
    <Area xmlns="76ac158d-4496-46c2-82c7-fb5d6a0aabb7">31</Area>
    <OLD xmlns="76ac158d-4496-46c2-82c7-fb5d6a0aabb7">N</OLD>
    <Document_x0020_purpose xmlns="76ac158d-4496-46c2-82c7-fb5d6a0aabb7">
      <Value>Knowledge sharing or help document</Value>
      <Value>Training material or reference document</Value>
    </Document_x0020_purpose>
    <Issuer_x0020_or_x0020_Responsible_x0020_team xmlns="76ac158d-4496-46c2-82c7-fb5d6a0aabb7">Local DO</Issuer_x0020_or_x0020_Responsible_x0020_team>
    <Audience xmlns="76ac158d-4496-46c2-82c7-fb5d6a0aabb7">Global</Audience>
    <Areas xmlns="76ac158d-4496-46c2-82c7-fb5d6a0aabb7">13</Areas>
    <Audience_x0020_Team xmlns="76ac158d-4496-46c2-82c7-fb5d6a0aabb7">
      <Value>Delivery Coordinators</Value>
      <Value>Dispatchers</Value>
    </Audience_x0020_Team>
    <Site_x0020_Issuer xmlns="76ac158d-4496-46c2-82c7-fb5d6a0aabb7">Global</Site_x0020_Issuer>
    <Description0 xmlns="76ac158d-4496-46c2-82c7-fb5d6a0aabb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164D0DBB3A6B142BD32221676BA9109" ma:contentTypeVersion="25" ma:contentTypeDescription="Create a new document." ma:contentTypeScope="" ma:versionID="710068ae53b911e76d616423ba951e44">
  <xsd:schema xmlns:xsd="http://www.w3.org/2001/XMLSchema" xmlns:xs="http://www.w3.org/2001/XMLSchema" xmlns:p="http://schemas.microsoft.com/office/2006/metadata/properties" xmlns:ns2="76ac158d-4496-46c2-82c7-fb5d6a0aabb7" targetNamespace="http://schemas.microsoft.com/office/2006/metadata/properties" ma:root="true" ma:fieldsID="fe126c913b9920b464fef3a0f57054dc" ns2:_="">
    <xsd:import namespace="76ac158d-4496-46c2-82c7-fb5d6a0aabb7"/>
    <xsd:element name="properties">
      <xsd:complexType>
        <xsd:sequence>
          <xsd:element name="documentManagement">
            <xsd:complexType>
              <xsd:all>
                <xsd:element ref="ns2:Description0" minOccurs="0"/>
                <xsd:element ref="ns2:KeyUserArea" minOccurs="0"/>
                <xsd:element ref="ns2:Area"/>
                <xsd:element ref="ns2:Document_x0020_purpose" minOccurs="0"/>
                <xsd:element ref="ns2:DocumentType"/>
                <xsd:element ref="ns2:Audience"/>
                <xsd:element ref="ns2:Audience_x0020_Team" minOccurs="0"/>
                <xsd:element ref="ns2:Site_x0020_Issuer"/>
                <xsd:element ref="ns2:Issuer_x0020_or_x0020_Responsible_x0020_team"/>
                <xsd:element ref="ns2:Team" minOccurs="0"/>
                <xsd:element ref="ns2:OLD" minOccurs="0"/>
                <xsd:element ref="ns2:Area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c158d-4496-46c2-82c7-fb5d6a0aabb7" elementFormDefault="qualified">
    <xsd:import namespace="http://schemas.microsoft.com/office/2006/documentManagement/types"/>
    <xsd:import namespace="http://schemas.microsoft.com/office/infopath/2007/PartnerControls"/>
    <xsd:element name="Description0" ma:index="1" nillable="true" ma:displayName="Description" ma:internalName="Description0">
      <xsd:simpleType>
        <xsd:restriction base="dms:Note">
          <xsd:maxLength value="255"/>
        </xsd:restriction>
      </xsd:simpleType>
    </xsd:element>
    <xsd:element name="KeyUserArea" ma:index="2" nillable="true" ma:displayName="Operational plan (to be removed)" ma:list="{90fee3fe-9b16-4589-aefa-1b1cb79d8fd9}" ma:internalName="KeyUserArea" ma:readOnly="false" ma:showField="Title">
      <xsd:simpleType>
        <xsd:restriction base="dms:Lookup"/>
      </xsd:simpleType>
    </xsd:element>
    <xsd:element name="Area" ma:index="3" ma:displayName="Area" ma:list="{24527044-ccba-48ad-97f3-db69859d8817}" ma:internalName="Area" ma:showField="Title">
      <xsd:simpleType>
        <xsd:restriction base="dms:Lookup"/>
      </xsd:simpleType>
    </xsd:element>
    <xsd:element name="Document_x0020_purpose" ma:index="4" nillable="true" ma:displayName="Document purpose" ma:internalName="Document_x0020_purpose" ma:requiredMultiChoice="true">
      <xsd:complexType>
        <xsd:complexContent>
          <xsd:extension base="dms:MultiChoice">
            <xsd:sequence>
              <xsd:element name="Value" maxOccurs="unbounded" minOccurs="0" nillable="true">
                <xsd:simpleType>
                  <xsd:restriction base="dms:Choice">
                    <xsd:enumeration value="Actions follow up"/>
                    <xsd:enumeration value="Activities Planning"/>
                    <xsd:enumeration value="Capacity planing"/>
                    <xsd:enumeration value="Communication"/>
                    <xsd:enumeration value="Front page communication"/>
                    <xsd:enumeration value="Knowledge sharing or help document"/>
                    <xsd:enumeration value="Proposal"/>
                    <xsd:enumeration value="Reporting"/>
                    <xsd:enumeration value="Training material or reference document"/>
                    <xsd:enumeration value="Wrap up"/>
                  </xsd:restriction>
                </xsd:simpleType>
              </xsd:element>
            </xsd:sequence>
          </xsd:extension>
        </xsd:complexContent>
      </xsd:complexType>
    </xsd:element>
    <xsd:element name="DocumentType" ma:index="5" ma:displayName="Document Type" ma:format="Dropdown" ma:internalName="DocumentType">
      <xsd:simpleType>
        <xsd:restriction base="dms:Choice">
          <xsd:enumeration value="Agreement"/>
          <xsd:enumeration value="Extract"/>
          <xsd:enumeration value="Flow"/>
          <xsd:enumeration value="Form"/>
          <xsd:enumeration value="General Information"/>
          <xsd:enumeration value="Images"/>
          <xsd:enumeration value="Instruction, guide or routine"/>
          <xsd:enumeration value="KPI"/>
          <xsd:enumeration value="List"/>
          <xsd:enumeration value="Minutes"/>
          <xsd:enumeration value="Newsletter"/>
          <xsd:enumeration value="Personnel Information"/>
          <xsd:enumeration value="Planning"/>
          <xsd:enumeration value="Presentation"/>
          <xsd:enumeration value="Proposal"/>
          <xsd:enumeration value="Report"/>
          <xsd:enumeration value="Role description"/>
          <xsd:enumeration value="Specification"/>
          <xsd:enumeration value="Technical Information"/>
          <xsd:enumeration value="Template"/>
        </xsd:restriction>
      </xsd:simpleType>
    </xsd:element>
    <xsd:element name="Audience" ma:index="6" ma:displayName="Audience Location" ma:default="Global" ma:description="Document targetted audience" ma:format="Dropdown" ma:internalName="Audience">
      <xsd:simpleType>
        <xsd:restriction base="dms:Choice">
          <xsd:enumeration value="Global"/>
          <xsd:enumeration value="Local"/>
          <xsd:enumeration value="APAC"/>
          <xsd:enumeration value="Europe"/>
          <xsd:enumeration value="Sweden"/>
        </xsd:restriction>
      </xsd:simpleType>
    </xsd:element>
    <xsd:element name="Audience_x0020_Team" ma:index="7" nillable="true" ma:displayName="Audience Team" ma:internalName="Audience_x0020_Team" ma:requiredMultiChoice="true">
      <xsd:complexType>
        <xsd:complexContent>
          <xsd:extension base="dms:MultiChoice">
            <xsd:sequence>
              <xsd:element name="Value" maxOccurs="unbounded" minOccurs="0" nillable="true">
                <xsd:simpleType>
                  <xsd:restriction base="dms:Choice">
                    <xsd:enumeration value="Delivery Coordinators"/>
                    <xsd:enumeration value="Dispatchers"/>
                    <xsd:enumeration value="I&amp;O Managers"/>
                    <xsd:enumeration value="Key Users"/>
                    <xsd:enumeration value="Quality team members"/>
                    <xsd:enumeration value="DO Managers"/>
                    <xsd:enumeration value="External stakeholders"/>
                    <xsd:enumeration value="Requesters"/>
                  </xsd:restriction>
                </xsd:simpleType>
              </xsd:element>
            </xsd:sequence>
          </xsd:extension>
        </xsd:complexContent>
      </xsd:complexType>
    </xsd:element>
    <xsd:element name="Site_x0020_Issuer" ma:index="8" ma:displayName="Site Issuer" ma:default="Global" ma:description="If Audience is &quot;Global&quot; and Site Issuer is any local site, then the document will be classified as &quot;GLOCAL&quot;" ma:format="Dropdown" ma:internalName="Site_x0020_Issuer">
      <xsd:simpleType>
        <xsd:restriction base="dms:Choice">
          <xsd:enumeration value="Global"/>
          <xsd:enumeration value="Australia"/>
          <xsd:enumeration value="Belgium"/>
          <xsd:enumeration value="Brasil"/>
          <xsd:enumeration value="China"/>
          <xsd:enumeration value="Customer"/>
          <xsd:enumeration value="France"/>
          <xsd:enumeration value="Gothenburg"/>
          <xsd:enumeration value="India"/>
          <xsd:enumeration value="Japan"/>
          <xsd:enumeration value="Korea"/>
          <xsd:enumeration value="Mälardalen"/>
          <xsd:enumeration value="Malaysia"/>
          <xsd:enumeration value="North America"/>
          <xsd:enumeration value="Poland"/>
          <xsd:enumeration value="Skövde"/>
          <xsd:enumeration value="United Kingdom"/>
        </xsd:restriction>
      </xsd:simpleType>
    </xsd:element>
    <xsd:element name="Issuer_x0020_or_x0020_Responsible_x0020_team" ma:index="9" ma:displayName="Issuer or Responsible team" ma:format="Dropdown" ma:internalName="Issuer_x0020_or_x0020_Responsible_x0020_team">
      <xsd:simpleType>
        <xsd:restriction base="dms:Choice">
          <xsd:enumeration value="Local DO"/>
          <xsd:enumeration value="Key Users"/>
          <xsd:enumeration value="Quality team members"/>
          <xsd:enumeration value="DO Managers"/>
          <xsd:enumeration value="I&amp;O Managers"/>
        </xsd:restriction>
      </xsd:simpleType>
    </xsd:element>
    <xsd:element name="Team" ma:index="10" nillable="true" ma:displayName="Technical team" ma:list="{d73c443d-4611-44f6-a787-43d55753c4f2}" ma:internalName="Team" ma:readOnly="false" ma:showField="Title">
      <xsd:simpleType>
        <xsd:restriction base="dms:Lookup"/>
      </xsd:simpleType>
    </xsd:element>
    <xsd:element name="OLD" ma:index="13" nillable="true" ma:displayName="OLD" ma:default="N" ma:format="Dropdown" ma:internalName="OLD">
      <xsd:simpleType>
        <xsd:restriction base="dms:Choice">
          <xsd:enumeration value="Y"/>
          <xsd:enumeration value="N"/>
        </xsd:restriction>
      </xsd:simpleType>
    </xsd:element>
    <xsd:element name="Areas" ma:index="21" nillable="true" ma:displayName="Areas" ma:list="{a16a7aa5-6f4f-4a93-adbf-3fb831094481}" ma:internalName="Areas"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4" ma:displayName="Not in us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E2AFC-7D43-4B37-9FB4-41A3819DA671}">
  <ds:schemaRefs>
    <ds:schemaRef ds:uri="http://schemas.microsoft.com/sharepoint/v3/contenttype/forms"/>
  </ds:schemaRefs>
</ds:datastoreItem>
</file>

<file path=customXml/itemProps2.xml><?xml version="1.0" encoding="utf-8"?>
<ds:datastoreItem xmlns:ds="http://schemas.openxmlformats.org/officeDocument/2006/customXml" ds:itemID="{4481406C-1666-4658-BF39-1F41EB4B2276}">
  <ds:schemaRefs>
    <ds:schemaRef ds:uri="http://schemas.microsoft.com/office/2006/metadata/properties"/>
    <ds:schemaRef ds:uri="http://schemas.microsoft.com/office/infopath/2007/PartnerControls"/>
    <ds:schemaRef ds:uri="76ac158d-4496-46c2-82c7-fb5d6a0aabb7"/>
  </ds:schemaRefs>
</ds:datastoreItem>
</file>

<file path=customXml/itemProps3.xml><?xml version="1.0" encoding="utf-8"?>
<ds:datastoreItem xmlns:ds="http://schemas.openxmlformats.org/officeDocument/2006/customXml" ds:itemID="{4F6B4247-1B7E-4F48-A823-499E05FB0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ac158d-4496-46c2-82c7-fb5d6a0aab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FCC35F-7F1F-4142-9723-70CD9FBB8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V0.dot</Template>
  <TotalTime>0</TotalTime>
  <Pages>3</Pages>
  <Words>2378</Words>
  <Characters>13557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fcb</Company>
  <LinksUpToDate>false</LinksUpToDate>
  <CharactersWithSpaces>15904</CharactersWithSpaces>
  <SharedDoc>false</SharedDoc>
  <HLinks>
    <vt:vector size="6" baseType="variant">
      <vt:variant>
        <vt:i4>1114168</vt:i4>
      </vt:variant>
      <vt:variant>
        <vt:i4>2</vt:i4>
      </vt:variant>
      <vt:variant>
        <vt:i4>0</vt:i4>
      </vt:variant>
      <vt:variant>
        <vt:i4>5</vt:i4>
      </vt:variant>
      <vt:variant>
        <vt:lpwstr/>
      </vt:variant>
      <vt:variant>
        <vt:lpwstr>_Toc240883292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mgambhir</dc:creator>
  <cp:lastModifiedBy>Lekkala Mahesh (Consultant)</cp:lastModifiedBy>
  <cp:revision>2</cp:revision>
  <cp:lastPrinted>2017-04-03T13:51:00Z</cp:lastPrinted>
  <dcterms:created xsi:type="dcterms:W3CDTF">2018-07-16T09:32:00Z</dcterms:created>
  <dcterms:modified xsi:type="dcterms:W3CDTF">2018-07-16T09:32:00Z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0x010100D164D0DBB3A6B142BD32221676BA9109</vt:lpwstr>
  </property>
</Properties>
</file>